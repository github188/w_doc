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EF9" w:rsidRPr="00190BA5" w:rsidRDefault="00BA0B3E">
      <w:pPr>
        <w:rPr>
          <w:noProof/>
          <w:color w:val="000000" w:themeColor="text1"/>
          <w:sz w:val="24"/>
        </w:rPr>
      </w:pPr>
      <w:r w:rsidRPr="00190BA5">
        <w:rPr>
          <w:noProof/>
          <w:color w:val="000000" w:themeColor="text1"/>
          <w:sz w:val="24"/>
        </w:rPr>
        <w:drawing>
          <wp:anchor distT="0" distB="0" distL="114300" distR="114300" simplePos="0" relativeHeight="251657728" behindDoc="0" locked="0" layoutInCell="1" allowOverlap="1" wp14:anchorId="388B7C87" wp14:editId="5A351B09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3105150" cy="323850"/>
            <wp:effectExtent l="0" t="0" r="0" b="0"/>
            <wp:wrapNone/>
            <wp:docPr id="20" name="图片 20" descr="公司全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公司全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EF9" w:rsidRPr="00190BA5" w:rsidRDefault="00C22EF9">
      <w:pPr>
        <w:rPr>
          <w:noProof/>
          <w:color w:val="000000" w:themeColor="text1"/>
          <w:sz w:val="24"/>
        </w:rPr>
      </w:pPr>
    </w:p>
    <w:p w:rsidR="00C22EF9" w:rsidRPr="00190BA5" w:rsidRDefault="00C22EF9">
      <w:pPr>
        <w:rPr>
          <w:noProof/>
          <w:color w:val="000000" w:themeColor="text1"/>
          <w:sz w:val="24"/>
        </w:rPr>
      </w:pPr>
    </w:p>
    <w:p w:rsidR="00C22EF9" w:rsidRPr="00190BA5" w:rsidRDefault="00C22EF9">
      <w:pPr>
        <w:rPr>
          <w:noProof/>
          <w:color w:val="000000" w:themeColor="text1"/>
          <w:sz w:val="24"/>
        </w:rPr>
      </w:pPr>
    </w:p>
    <w:p w:rsidR="00C22EF9" w:rsidRPr="00190BA5" w:rsidRDefault="00C22EF9">
      <w:pPr>
        <w:rPr>
          <w:noProof/>
          <w:color w:val="000000" w:themeColor="text1"/>
          <w:sz w:val="24"/>
        </w:rPr>
      </w:pPr>
    </w:p>
    <w:p w:rsidR="00C22EF9" w:rsidRPr="00190BA5" w:rsidRDefault="00C22EF9">
      <w:pPr>
        <w:rPr>
          <w:noProof/>
          <w:color w:val="000000" w:themeColor="text1"/>
          <w:sz w:val="24"/>
        </w:rPr>
      </w:pPr>
    </w:p>
    <w:p w:rsidR="005D4D91" w:rsidRPr="00137FB5" w:rsidRDefault="00957D23">
      <w:pPr>
        <w:jc w:val="center"/>
        <w:rPr>
          <w:b/>
          <w:bCs/>
          <w:color w:val="000000" w:themeColor="text1"/>
          <w:sz w:val="44"/>
          <w:szCs w:val="44"/>
        </w:rPr>
      </w:pPr>
      <w:proofErr w:type="spellStart"/>
      <w:r w:rsidRPr="00137FB5">
        <w:rPr>
          <w:b/>
          <w:bCs/>
          <w:color w:val="000000" w:themeColor="text1"/>
          <w:sz w:val="44"/>
          <w:szCs w:val="44"/>
        </w:rPr>
        <w:t>P</w:t>
      </w:r>
      <w:r w:rsidRPr="00137FB5">
        <w:rPr>
          <w:rFonts w:hint="eastAsia"/>
          <w:b/>
          <w:bCs/>
          <w:color w:val="000000" w:themeColor="text1"/>
          <w:sz w:val="44"/>
          <w:szCs w:val="44"/>
        </w:rPr>
        <w:t>habricator</w:t>
      </w:r>
      <w:proofErr w:type="spellEnd"/>
      <w:r w:rsidR="00762236" w:rsidRPr="00762236">
        <w:rPr>
          <w:rFonts w:hint="eastAsia"/>
          <w:b/>
          <w:bCs/>
          <w:color w:val="000000" w:themeColor="text1"/>
          <w:sz w:val="44"/>
          <w:szCs w:val="44"/>
        </w:rPr>
        <w:t>常见问题处理</w:t>
      </w:r>
    </w:p>
    <w:p w:rsidR="00C22EF9" w:rsidRPr="00190BA5" w:rsidRDefault="00C22EF9">
      <w:pPr>
        <w:jc w:val="center"/>
        <w:rPr>
          <w:noProof/>
          <w:color w:val="000000" w:themeColor="text1"/>
          <w:sz w:val="24"/>
        </w:rPr>
      </w:pPr>
      <w:r w:rsidRPr="00190BA5">
        <w:rPr>
          <w:rFonts w:hint="eastAsia"/>
          <w:noProof/>
          <w:color w:val="000000" w:themeColor="text1"/>
          <w:sz w:val="24"/>
        </w:rPr>
        <w:t>（</w:t>
      </w:r>
      <w:r w:rsidRPr="00190BA5">
        <w:rPr>
          <w:rFonts w:hint="eastAsia"/>
          <w:color w:val="000000" w:themeColor="text1"/>
          <w:sz w:val="24"/>
        </w:rPr>
        <w:t>仅供内部使用</w:t>
      </w:r>
      <w:r w:rsidRPr="00190BA5">
        <w:rPr>
          <w:rFonts w:hint="eastAsia"/>
          <w:noProof/>
          <w:color w:val="000000" w:themeColor="text1"/>
          <w:sz w:val="24"/>
        </w:rPr>
        <w:t>）</w:t>
      </w:r>
    </w:p>
    <w:p w:rsidR="00C22EF9" w:rsidRPr="00190BA5" w:rsidRDefault="00C22EF9">
      <w:pPr>
        <w:rPr>
          <w:noProof/>
          <w:color w:val="000000" w:themeColor="text1"/>
          <w:sz w:val="24"/>
        </w:rPr>
      </w:pPr>
    </w:p>
    <w:p w:rsidR="00C83CE4" w:rsidRPr="00190BA5" w:rsidRDefault="00C83CE4">
      <w:pPr>
        <w:rPr>
          <w:noProof/>
          <w:color w:val="000000" w:themeColor="text1"/>
          <w:sz w:val="24"/>
        </w:rPr>
      </w:pPr>
    </w:p>
    <w:p w:rsidR="00C83CE4" w:rsidRPr="00190BA5" w:rsidRDefault="00C83CE4">
      <w:pPr>
        <w:rPr>
          <w:noProof/>
          <w:color w:val="000000" w:themeColor="text1"/>
          <w:sz w:val="24"/>
        </w:rPr>
      </w:pPr>
    </w:p>
    <w:p w:rsidR="00DD4BD0" w:rsidRPr="00190BA5" w:rsidRDefault="00DD4BD0">
      <w:pPr>
        <w:rPr>
          <w:noProof/>
          <w:color w:val="000000" w:themeColor="text1"/>
          <w:sz w:val="24"/>
        </w:rPr>
      </w:pPr>
    </w:p>
    <w:p w:rsidR="00DD4BD0" w:rsidRPr="00190BA5" w:rsidRDefault="00DD4BD0">
      <w:pPr>
        <w:rPr>
          <w:noProof/>
          <w:color w:val="000000" w:themeColor="text1"/>
          <w:sz w:val="24"/>
        </w:rPr>
      </w:pPr>
    </w:p>
    <w:p w:rsidR="00C83CE4" w:rsidRPr="00190BA5" w:rsidRDefault="00C83CE4">
      <w:pPr>
        <w:rPr>
          <w:noProof/>
          <w:color w:val="000000" w:themeColor="text1"/>
          <w:sz w:val="24"/>
        </w:rPr>
      </w:pPr>
    </w:p>
    <w:p w:rsidR="00C83CE4" w:rsidRPr="00190BA5" w:rsidRDefault="00C83CE4">
      <w:pPr>
        <w:rPr>
          <w:noProof/>
          <w:color w:val="000000" w:themeColor="text1"/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178"/>
        <w:gridCol w:w="799"/>
        <w:gridCol w:w="3402"/>
      </w:tblGrid>
      <w:tr w:rsidR="00066999" w:rsidRPr="00190BA5">
        <w:trPr>
          <w:jc w:val="center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999" w:rsidRPr="00190BA5" w:rsidRDefault="00066999" w:rsidP="00CA576B">
            <w:pPr>
              <w:jc w:val="distribute"/>
              <w:rPr>
                <w:rFonts w:cs="Arial"/>
                <w:color w:val="000000" w:themeColor="text1"/>
                <w:sz w:val="24"/>
              </w:rPr>
            </w:pPr>
            <w:r w:rsidRPr="00190BA5">
              <w:rPr>
                <w:rFonts w:cs="Arial" w:hint="eastAsia"/>
                <w:color w:val="000000" w:themeColor="text1"/>
                <w:sz w:val="24"/>
              </w:rPr>
              <w:t>版</w:t>
            </w:r>
            <w:r w:rsidRPr="00190BA5">
              <w:rPr>
                <w:rFonts w:cs="Arial" w:hint="eastAsia"/>
                <w:color w:val="000000" w:themeColor="text1"/>
                <w:sz w:val="24"/>
              </w:rPr>
              <w:t xml:space="preserve">  </w:t>
            </w:r>
            <w:r w:rsidRPr="00190BA5">
              <w:rPr>
                <w:rFonts w:cs="Arial" w:hint="eastAsia"/>
                <w:color w:val="000000" w:themeColor="text1"/>
                <w:sz w:val="24"/>
              </w:rPr>
              <w:t>本</w:t>
            </w:r>
            <w:r w:rsidRPr="00190BA5">
              <w:rPr>
                <w:rFonts w:cs="Arial" w:hint="eastAsia"/>
                <w:color w:val="000000" w:themeColor="text1"/>
                <w:sz w:val="24"/>
              </w:rPr>
              <w:t xml:space="preserve">  </w:t>
            </w:r>
            <w:r w:rsidRPr="00190BA5">
              <w:rPr>
                <w:rFonts w:cs="Arial" w:hint="eastAsia"/>
                <w:color w:val="000000" w:themeColor="text1"/>
                <w:sz w:val="24"/>
              </w:rPr>
              <w:t>号：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999" w:rsidRPr="00190BA5" w:rsidRDefault="00066999" w:rsidP="00CA576B">
            <w:pPr>
              <w:rPr>
                <w:bCs/>
                <w:color w:val="000000" w:themeColor="text1"/>
                <w:sz w:val="24"/>
              </w:rPr>
            </w:pPr>
            <w:r w:rsidRPr="00190BA5">
              <w:rPr>
                <w:rFonts w:cs="Arial" w:hint="eastAsia"/>
                <w:color w:val="000000" w:themeColor="text1"/>
                <w:sz w:val="24"/>
              </w:rPr>
              <w:t>V0.1</w:t>
            </w:r>
          </w:p>
        </w:tc>
      </w:tr>
      <w:tr w:rsidR="00066999" w:rsidRPr="00190BA5">
        <w:trPr>
          <w:jc w:val="center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999" w:rsidRPr="00190BA5" w:rsidRDefault="003C5C3D" w:rsidP="00CA576B">
            <w:pPr>
              <w:jc w:val="distribute"/>
              <w:rPr>
                <w:rFonts w:cs="Arial"/>
                <w:color w:val="000000" w:themeColor="text1"/>
                <w:sz w:val="24"/>
              </w:rPr>
            </w:pPr>
            <w:r w:rsidRPr="00190BA5">
              <w:rPr>
                <w:rFonts w:cs="Arial" w:hint="eastAsia"/>
                <w:color w:val="000000" w:themeColor="text1"/>
                <w:sz w:val="24"/>
              </w:rPr>
              <w:t>文</w:t>
            </w:r>
            <w:r w:rsidR="00954A32" w:rsidRPr="00190BA5">
              <w:rPr>
                <w:rFonts w:cs="Arial" w:hint="eastAsia"/>
                <w:color w:val="000000" w:themeColor="text1"/>
                <w:sz w:val="24"/>
              </w:rPr>
              <w:t xml:space="preserve"> </w:t>
            </w:r>
            <w:r w:rsidRPr="00190BA5">
              <w:rPr>
                <w:rFonts w:cs="Arial" w:hint="eastAsia"/>
                <w:color w:val="000000" w:themeColor="text1"/>
                <w:sz w:val="24"/>
              </w:rPr>
              <w:t>档</w:t>
            </w:r>
            <w:r w:rsidR="00066999" w:rsidRPr="00190BA5">
              <w:rPr>
                <w:rFonts w:cs="Arial" w:hint="eastAsia"/>
                <w:color w:val="000000" w:themeColor="text1"/>
                <w:sz w:val="24"/>
              </w:rPr>
              <w:t xml:space="preserve"> </w:t>
            </w:r>
            <w:r w:rsidR="00066999" w:rsidRPr="00190BA5">
              <w:rPr>
                <w:rFonts w:cs="Arial" w:hint="eastAsia"/>
                <w:color w:val="000000" w:themeColor="text1"/>
                <w:sz w:val="24"/>
              </w:rPr>
              <w:t>等</w:t>
            </w:r>
            <w:r w:rsidR="00066999" w:rsidRPr="00190BA5">
              <w:rPr>
                <w:rFonts w:cs="Arial" w:hint="eastAsia"/>
                <w:color w:val="000000" w:themeColor="text1"/>
                <w:sz w:val="24"/>
              </w:rPr>
              <w:t xml:space="preserve"> </w:t>
            </w:r>
            <w:r w:rsidR="00066999" w:rsidRPr="00190BA5">
              <w:rPr>
                <w:rFonts w:cs="Arial" w:hint="eastAsia"/>
                <w:color w:val="000000" w:themeColor="text1"/>
                <w:sz w:val="24"/>
              </w:rPr>
              <w:t>级：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999" w:rsidRPr="00190BA5" w:rsidRDefault="003C5C3D" w:rsidP="00CA576B">
            <w:pPr>
              <w:rPr>
                <w:rFonts w:cs="Arial"/>
                <w:color w:val="000000" w:themeColor="text1"/>
                <w:sz w:val="24"/>
              </w:rPr>
            </w:pPr>
            <w:r w:rsidRPr="00190BA5">
              <w:rPr>
                <w:rFonts w:cs="Arial" w:hint="eastAsia"/>
                <w:color w:val="000000" w:themeColor="text1"/>
                <w:sz w:val="24"/>
              </w:rPr>
              <w:t>参考手册</w:t>
            </w:r>
          </w:p>
        </w:tc>
      </w:tr>
      <w:tr w:rsidR="00066999" w:rsidRPr="00190BA5">
        <w:trPr>
          <w:jc w:val="center"/>
        </w:trPr>
        <w:tc>
          <w:tcPr>
            <w:tcW w:w="5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999" w:rsidRPr="00190BA5" w:rsidRDefault="00066999" w:rsidP="00CA576B">
            <w:pPr>
              <w:rPr>
                <w:color w:val="000000" w:themeColor="text1"/>
                <w:sz w:val="24"/>
              </w:rPr>
            </w:pPr>
          </w:p>
        </w:tc>
      </w:tr>
      <w:tr w:rsidR="00066999" w:rsidRPr="00190BA5">
        <w:trPr>
          <w:jc w:val="center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999" w:rsidRPr="00190BA5" w:rsidRDefault="00066999" w:rsidP="00CA576B">
            <w:pPr>
              <w:rPr>
                <w:color w:val="000000" w:themeColor="text1"/>
                <w:sz w:val="24"/>
              </w:rPr>
            </w:pPr>
            <w:r w:rsidRPr="00190BA5">
              <w:rPr>
                <w:rFonts w:hint="eastAsia"/>
                <w:color w:val="000000" w:themeColor="text1"/>
                <w:sz w:val="24"/>
              </w:rPr>
              <w:t>编</w:t>
            </w:r>
            <w:r w:rsidRPr="00190BA5">
              <w:rPr>
                <w:rFonts w:hint="eastAsia"/>
                <w:color w:val="000000" w:themeColor="text1"/>
                <w:sz w:val="24"/>
              </w:rPr>
              <w:t xml:space="preserve"> </w:t>
            </w:r>
            <w:r w:rsidRPr="00190BA5">
              <w:rPr>
                <w:rFonts w:hint="eastAsia"/>
                <w:color w:val="000000" w:themeColor="text1"/>
                <w:sz w:val="24"/>
              </w:rPr>
              <w:t>制：</w:t>
            </w:r>
          </w:p>
        </w:tc>
        <w:tc>
          <w:tcPr>
            <w:tcW w:w="4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999" w:rsidRPr="00190BA5" w:rsidRDefault="00066999" w:rsidP="00CA576B">
            <w:pPr>
              <w:rPr>
                <w:color w:val="000000" w:themeColor="text1"/>
                <w:sz w:val="24"/>
              </w:rPr>
            </w:pPr>
          </w:p>
        </w:tc>
      </w:tr>
      <w:tr w:rsidR="00066999" w:rsidRPr="00190BA5">
        <w:trPr>
          <w:jc w:val="center"/>
        </w:trPr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999" w:rsidRPr="00190BA5" w:rsidRDefault="00066999" w:rsidP="00CA576B">
            <w:pPr>
              <w:rPr>
                <w:color w:val="000000" w:themeColor="text1"/>
                <w:sz w:val="24"/>
              </w:rPr>
            </w:pPr>
            <w:r w:rsidRPr="00190BA5">
              <w:rPr>
                <w:rFonts w:hint="eastAsia"/>
                <w:color w:val="000000" w:themeColor="text1"/>
                <w:sz w:val="24"/>
              </w:rPr>
              <w:t>审</w:t>
            </w:r>
            <w:r w:rsidRPr="00190BA5">
              <w:rPr>
                <w:rFonts w:hint="eastAsia"/>
                <w:color w:val="000000" w:themeColor="text1"/>
                <w:sz w:val="24"/>
              </w:rPr>
              <w:t xml:space="preserve"> </w:t>
            </w:r>
            <w:r w:rsidRPr="00190BA5">
              <w:rPr>
                <w:rFonts w:hint="eastAsia"/>
                <w:color w:val="000000" w:themeColor="text1"/>
                <w:sz w:val="24"/>
              </w:rPr>
              <w:t>核：</w:t>
            </w:r>
          </w:p>
        </w:tc>
        <w:tc>
          <w:tcPr>
            <w:tcW w:w="4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999" w:rsidRPr="00190BA5" w:rsidRDefault="00066999" w:rsidP="00CA576B">
            <w:pPr>
              <w:rPr>
                <w:color w:val="000000" w:themeColor="text1"/>
                <w:sz w:val="24"/>
              </w:rPr>
            </w:pPr>
          </w:p>
        </w:tc>
      </w:tr>
    </w:tbl>
    <w:p w:rsidR="00C22EF9" w:rsidRPr="00190BA5" w:rsidRDefault="00C22EF9" w:rsidP="00190BA5">
      <w:pPr>
        <w:ind w:firstLineChars="800" w:firstLine="1920"/>
        <w:rPr>
          <w:noProof/>
          <w:color w:val="000000" w:themeColor="text1"/>
          <w:sz w:val="24"/>
        </w:rPr>
      </w:pPr>
      <w:r w:rsidRPr="00190BA5">
        <w:rPr>
          <w:noProof/>
          <w:color w:val="000000" w:themeColor="text1"/>
          <w:sz w:val="24"/>
        </w:rPr>
        <w:br w:type="page"/>
      </w:r>
    </w:p>
    <w:p w:rsidR="00C22EF9" w:rsidRPr="00137FB5" w:rsidRDefault="00C22EF9">
      <w:pPr>
        <w:jc w:val="center"/>
        <w:rPr>
          <w:b/>
          <w:bCs/>
          <w:color w:val="000000" w:themeColor="text1"/>
          <w:sz w:val="24"/>
        </w:rPr>
      </w:pPr>
      <w:r w:rsidRPr="00137FB5">
        <w:rPr>
          <w:rFonts w:hint="eastAsia"/>
          <w:b/>
          <w:bCs/>
          <w:color w:val="000000" w:themeColor="text1"/>
          <w:sz w:val="24"/>
        </w:rPr>
        <w:lastRenderedPageBreak/>
        <w:t>修订记录</w:t>
      </w:r>
    </w:p>
    <w:p w:rsidR="00C22EF9" w:rsidRPr="00190BA5" w:rsidRDefault="00C22EF9">
      <w:pPr>
        <w:rPr>
          <w:color w:val="000000" w:themeColor="text1"/>
          <w:sz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5"/>
        <w:gridCol w:w="1344"/>
        <w:gridCol w:w="3633"/>
        <w:gridCol w:w="1722"/>
      </w:tblGrid>
      <w:tr w:rsidR="00C22EF9" w:rsidRPr="00190BA5">
        <w:trPr>
          <w:jc w:val="center"/>
        </w:trPr>
        <w:tc>
          <w:tcPr>
            <w:tcW w:w="1515" w:type="dxa"/>
            <w:shd w:val="clear" w:color="auto" w:fill="D9D9D9"/>
            <w:vAlign w:val="center"/>
          </w:tcPr>
          <w:p w:rsidR="00C22EF9" w:rsidRPr="00190BA5" w:rsidRDefault="00C22EF9">
            <w:pPr>
              <w:jc w:val="center"/>
              <w:rPr>
                <w:color w:val="000000" w:themeColor="text1"/>
                <w:sz w:val="24"/>
              </w:rPr>
            </w:pPr>
            <w:r w:rsidRPr="00190BA5">
              <w:rPr>
                <w:rFonts w:hint="eastAsia"/>
                <w:color w:val="000000" w:themeColor="text1"/>
                <w:sz w:val="24"/>
              </w:rPr>
              <w:t>日期</w:t>
            </w:r>
          </w:p>
        </w:tc>
        <w:tc>
          <w:tcPr>
            <w:tcW w:w="1344" w:type="dxa"/>
            <w:shd w:val="clear" w:color="auto" w:fill="D9D9D9"/>
            <w:vAlign w:val="center"/>
          </w:tcPr>
          <w:p w:rsidR="00C22EF9" w:rsidRPr="00190BA5" w:rsidRDefault="00C22EF9">
            <w:pPr>
              <w:jc w:val="center"/>
              <w:rPr>
                <w:color w:val="000000" w:themeColor="text1"/>
                <w:sz w:val="24"/>
              </w:rPr>
            </w:pPr>
            <w:r w:rsidRPr="00190BA5">
              <w:rPr>
                <w:rFonts w:hint="eastAsia"/>
                <w:color w:val="000000" w:themeColor="text1"/>
                <w:sz w:val="24"/>
              </w:rPr>
              <w:t>版本号</w:t>
            </w:r>
          </w:p>
        </w:tc>
        <w:tc>
          <w:tcPr>
            <w:tcW w:w="3633" w:type="dxa"/>
            <w:shd w:val="clear" w:color="auto" w:fill="D9D9D9"/>
            <w:vAlign w:val="center"/>
          </w:tcPr>
          <w:p w:rsidR="00C22EF9" w:rsidRPr="00190BA5" w:rsidRDefault="00C22EF9">
            <w:pPr>
              <w:jc w:val="center"/>
              <w:rPr>
                <w:color w:val="000000" w:themeColor="text1"/>
                <w:sz w:val="24"/>
              </w:rPr>
            </w:pPr>
            <w:r w:rsidRPr="00190BA5">
              <w:rPr>
                <w:rFonts w:hint="eastAsia"/>
                <w:color w:val="000000" w:themeColor="text1"/>
                <w:sz w:val="24"/>
              </w:rPr>
              <w:t>描述</w:t>
            </w:r>
          </w:p>
        </w:tc>
        <w:tc>
          <w:tcPr>
            <w:tcW w:w="1722" w:type="dxa"/>
            <w:shd w:val="clear" w:color="auto" w:fill="D9D9D9"/>
            <w:vAlign w:val="center"/>
          </w:tcPr>
          <w:p w:rsidR="00C22EF9" w:rsidRPr="00190BA5" w:rsidRDefault="00C22EF9">
            <w:pPr>
              <w:jc w:val="center"/>
              <w:rPr>
                <w:color w:val="000000" w:themeColor="text1"/>
                <w:sz w:val="24"/>
              </w:rPr>
            </w:pPr>
            <w:r w:rsidRPr="00190BA5">
              <w:rPr>
                <w:rFonts w:hint="eastAsia"/>
                <w:color w:val="000000" w:themeColor="text1"/>
                <w:sz w:val="24"/>
              </w:rPr>
              <w:t>作者</w:t>
            </w:r>
          </w:p>
        </w:tc>
      </w:tr>
      <w:tr w:rsidR="00C22EF9" w:rsidRPr="00190BA5">
        <w:trPr>
          <w:jc w:val="center"/>
        </w:trPr>
        <w:tc>
          <w:tcPr>
            <w:tcW w:w="1515" w:type="dxa"/>
          </w:tcPr>
          <w:p w:rsidR="00C22EF9" w:rsidRPr="00190BA5" w:rsidRDefault="002E5816" w:rsidP="00902797">
            <w:pPr>
              <w:rPr>
                <w:color w:val="000000" w:themeColor="text1"/>
                <w:sz w:val="24"/>
              </w:rPr>
            </w:pPr>
            <w:r w:rsidRPr="00190BA5">
              <w:rPr>
                <w:rFonts w:hint="eastAsia"/>
                <w:color w:val="000000" w:themeColor="text1"/>
                <w:sz w:val="24"/>
              </w:rPr>
              <w:t>201</w:t>
            </w:r>
            <w:r w:rsidR="00957D23" w:rsidRPr="00190BA5">
              <w:rPr>
                <w:rFonts w:hint="eastAsia"/>
                <w:color w:val="000000" w:themeColor="text1"/>
                <w:sz w:val="24"/>
              </w:rPr>
              <w:t>3</w:t>
            </w:r>
            <w:r w:rsidR="00A9455B" w:rsidRPr="00190BA5">
              <w:rPr>
                <w:rFonts w:hint="eastAsia"/>
                <w:color w:val="000000" w:themeColor="text1"/>
                <w:sz w:val="24"/>
              </w:rPr>
              <w:t>-0</w:t>
            </w:r>
            <w:r w:rsidR="00957D23" w:rsidRPr="00190BA5">
              <w:rPr>
                <w:rFonts w:hint="eastAsia"/>
                <w:color w:val="000000" w:themeColor="text1"/>
                <w:sz w:val="24"/>
              </w:rPr>
              <w:t>8</w:t>
            </w:r>
            <w:r w:rsidR="00A9455B" w:rsidRPr="00190BA5">
              <w:rPr>
                <w:rFonts w:hint="eastAsia"/>
                <w:color w:val="000000" w:themeColor="text1"/>
                <w:sz w:val="24"/>
              </w:rPr>
              <w:t>-</w:t>
            </w:r>
            <w:r w:rsidR="005B3DA5" w:rsidRPr="00190BA5">
              <w:rPr>
                <w:rFonts w:hint="eastAsia"/>
                <w:color w:val="000000" w:themeColor="text1"/>
                <w:sz w:val="24"/>
              </w:rPr>
              <w:t>2</w:t>
            </w:r>
            <w:r w:rsidR="00902797">
              <w:rPr>
                <w:rFonts w:hint="eastAsia"/>
                <w:color w:val="000000" w:themeColor="text1"/>
                <w:sz w:val="24"/>
              </w:rPr>
              <w:t>9</w:t>
            </w:r>
          </w:p>
        </w:tc>
        <w:tc>
          <w:tcPr>
            <w:tcW w:w="1344" w:type="dxa"/>
          </w:tcPr>
          <w:p w:rsidR="00C22EF9" w:rsidRPr="00190BA5" w:rsidRDefault="00C22EF9">
            <w:pPr>
              <w:rPr>
                <w:color w:val="000000" w:themeColor="text1"/>
                <w:sz w:val="24"/>
              </w:rPr>
            </w:pPr>
            <w:r w:rsidRPr="00190BA5">
              <w:rPr>
                <w:rFonts w:hint="eastAsia"/>
                <w:color w:val="000000" w:themeColor="text1"/>
                <w:sz w:val="24"/>
              </w:rPr>
              <w:t>0.1</w:t>
            </w:r>
          </w:p>
        </w:tc>
        <w:tc>
          <w:tcPr>
            <w:tcW w:w="3633" w:type="dxa"/>
          </w:tcPr>
          <w:p w:rsidR="00C22EF9" w:rsidRPr="00190BA5" w:rsidRDefault="00A9455B">
            <w:pPr>
              <w:rPr>
                <w:color w:val="000000" w:themeColor="text1"/>
                <w:sz w:val="24"/>
              </w:rPr>
            </w:pPr>
            <w:r w:rsidRPr="00190BA5">
              <w:rPr>
                <w:rFonts w:hint="eastAsia"/>
                <w:color w:val="000000" w:themeColor="text1"/>
                <w:sz w:val="24"/>
              </w:rPr>
              <w:t>创建</w:t>
            </w:r>
          </w:p>
        </w:tc>
        <w:tc>
          <w:tcPr>
            <w:tcW w:w="1722" w:type="dxa"/>
          </w:tcPr>
          <w:p w:rsidR="00C22EF9" w:rsidRPr="00190BA5" w:rsidRDefault="00902797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刘华杰</w:t>
            </w:r>
          </w:p>
        </w:tc>
      </w:tr>
      <w:tr w:rsidR="00C22EF9" w:rsidRPr="00190BA5">
        <w:trPr>
          <w:jc w:val="center"/>
        </w:trPr>
        <w:tc>
          <w:tcPr>
            <w:tcW w:w="1515" w:type="dxa"/>
          </w:tcPr>
          <w:p w:rsidR="00C22EF9" w:rsidRPr="00190BA5" w:rsidRDefault="00B15057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2014-02-28</w:t>
            </w:r>
          </w:p>
        </w:tc>
        <w:tc>
          <w:tcPr>
            <w:tcW w:w="1344" w:type="dxa"/>
          </w:tcPr>
          <w:p w:rsidR="00C22EF9" w:rsidRPr="00190BA5" w:rsidRDefault="00B15057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0.2</w:t>
            </w:r>
          </w:p>
        </w:tc>
        <w:tc>
          <w:tcPr>
            <w:tcW w:w="3633" w:type="dxa"/>
          </w:tcPr>
          <w:p w:rsidR="00C22EF9" w:rsidRPr="00190BA5" w:rsidRDefault="00B15057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修改</w:t>
            </w:r>
          </w:p>
        </w:tc>
        <w:tc>
          <w:tcPr>
            <w:tcW w:w="1722" w:type="dxa"/>
          </w:tcPr>
          <w:p w:rsidR="00C22EF9" w:rsidRPr="00190BA5" w:rsidRDefault="00B15057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徐玉龙</w:t>
            </w: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 w:rsidP="00BD127A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 w:rsidP="00EC79D9">
            <w:pPr>
              <w:tabs>
                <w:tab w:val="left" w:pos="810"/>
              </w:tabs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  <w:tr w:rsidR="00EC79D9" w:rsidRPr="00190BA5">
        <w:trPr>
          <w:jc w:val="center"/>
        </w:trPr>
        <w:tc>
          <w:tcPr>
            <w:tcW w:w="1515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344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3633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  <w:tc>
          <w:tcPr>
            <w:tcW w:w="1722" w:type="dxa"/>
          </w:tcPr>
          <w:p w:rsidR="00EC79D9" w:rsidRPr="00190BA5" w:rsidRDefault="00EC79D9">
            <w:pPr>
              <w:rPr>
                <w:color w:val="000000" w:themeColor="text1"/>
                <w:sz w:val="24"/>
              </w:rPr>
            </w:pPr>
          </w:p>
        </w:tc>
      </w:tr>
    </w:tbl>
    <w:p w:rsidR="00C22EF9" w:rsidRPr="00190BA5" w:rsidRDefault="00C22EF9">
      <w:pPr>
        <w:rPr>
          <w:iCs/>
          <w:color w:val="000000" w:themeColor="text1"/>
          <w:sz w:val="24"/>
        </w:rPr>
      </w:pPr>
    </w:p>
    <w:p w:rsidR="00C22EF9" w:rsidRPr="00137FB5" w:rsidRDefault="00C22EF9">
      <w:pPr>
        <w:jc w:val="center"/>
        <w:rPr>
          <w:b/>
          <w:color w:val="000000" w:themeColor="text1"/>
          <w:sz w:val="24"/>
        </w:rPr>
      </w:pPr>
      <w:r w:rsidRPr="00190BA5">
        <w:rPr>
          <w:color w:val="000000" w:themeColor="text1"/>
          <w:sz w:val="24"/>
        </w:rPr>
        <w:br w:type="page"/>
      </w:r>
      <w:r w:rsidRPr="00137FB5">
        <w:rPr>
          <w:rFonts w:hint="eastAsia"/>
          <w:b/>
          <w:color w:val="000000" w:themeColor="text1"/>
          <w:sz w:val="24"/>
        </w:rPr>
        <w:lastRenderedPageBreak/>
        <w:t>目录</w:t>
      </w:r>
    </w:p>
    <w:p w:rsidR="00C22EF9" w:rsidRPr="00137FB5" w:rsidRDefault="00C22EF9">
      <w:pPr>
        <w:rPr>
          <w:b/>
          <w:color w:val="000000" w:themeColor="text1"/>
          <w:sz w:val="24"/>
        </w:rPr>
      </w:pPr>
    </w:p>
    <w:p w:rsidR="00680483" w:rsidRDefault="00C22EF9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137FB5">
        <w:rPr>
          <w:color w:val="000000" w:themeColor="text1"/>
          <w:sz w:val="24"/>
        </w:rPr>
        <w:fldChar w:fldCharType="begin"/>
      </w:r>
      <w:r w:rsidRPr="00137FB5">
        <w:rPr>
          <w:color w:val="000000" w:themeColor="text1"/>
          <w:sz w:val="24"/>
        </w:rPr>
        <w:instrText xml:space="preserve"> TOC \o "1-3" \h \z </w:instrText>
      </w:r>
      <w:r w:rsidRPr="00137FB5">
        <w:rPr>
          <w:color w:val="000000" w:themeColor="text1"/>
          <w:sz w:val="24"/>
        </w:rPr>
        <w:fldChar w:fldCharType="separate"/>
      </w:r>
      <w:hyperlink w:anchor="_Toc373224766" w:history="1">
        <w:r w:rsidR="00680483" w:rsidRPr="00E14A7E">
          <w:rPr>
            <w:rStyle w:val="a6"/>
            <w:rFonts w:hint="eastAsia"/>
            <w:noProof/>
          </w:rPr>
          <w:t>问题一、服务器证书验证失败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_Toc373224766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1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67" w:history="1">
        <w:r w:rsidR="00680483" w:rsidRPr="00E14A7E">
          <w:rPr>
            <w:rStyle w:val="a6"/>
            <w:rFonts w:hint="eastAsia"/>
            <w:noProof/>
          </w:rPr>
          <w:t>问题二：文件格式问题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_Toc373224767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3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68" w:history="1">
        <w:r w:rsidR="00680483" w:rsidRPr="00E14A7E">
          <w:rPr>
            <w:rStyle w:val="a6"/>
            <w:rFonts w:hint="eastAsia"/>
            <w:noProof/>
          </w:rPr>
          <w:t>问题三：</w:t>
        </w:r>
        <w:r w:rsidR="00680483" w:rsidRPr="00E14A7E">
          <w:rPr>
            <w:rStyle w:val="a6"/>
            <w:noProof/>
          </w:rPr>
          <w:t>mbstring</w:t>
        </w:r>
        <w:r w:rsidR="00680483" w:rsidRPr="00E14A7E">
          <w:rPr>
            <w:rStyle w:val="a6"/>
            <w:rFonts w:hint="eastAsia"/>
            <w:noProof/>
          </w:rPr>
          <w:t>库不可用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_Toc373224768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4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69" w:history="1">
        <w:r w:rsidR="00680483" w:rsidRPr="00E14A7E">
          <w:rPr>
            <w:rStyle w:val="a6"/>
            <w:rFonts w:hint="eastAsia"/>
            <w:noProof/>
          </w:rPr>
          <w:t>问题四：</w:t>
        </w:r>
        <w:r w:rsidR="00680483" w:rsidRPr="00E14A7E">
          <w:rPr>
            <w:rStyle w:val="a6"/>
            <w:noProof/>
          </w:rPr>
          <w:t xml:space="preserve">arc diff + </w:t>
        </w:r>
        <w:r w:rsidR="00680483" w:rsidRPr="00E14A7E">
          <w:rPr>
            <w:rStyle w:val="a6"/>
            <w:rFonts w:hint="eastAsia"/>
            <w:noProof/>
          </w:rPr>
          <w:t>文件名指定文件时，提示文件没有修改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_Toc373224769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5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70" w:history="1">
        <w:r w:rsidR="00680483" w:rsidRPr="00E14A7E">
          <w:rPr>
            <w:rStyle w:val="a6"/>
            <w:rFonts w:hint="eastAsia"/>
            <w:noProof/>
          </w:rPr>
          <w:t>问题五：</w:t>
        </w:r>
        <w:r w:rsidR="00680483" w:rsidRPr="00E14A7E">
          <w:rPr>
            <w:rStyle w:val="a6"/>
            <w:noProof/>
          </w:rPr>
          <w:t>arc diff</w:t>
        </w:r>
        <w:r w:rsidR="00680483" w:rsidRPr="00E14A7E">
          <w:rPr>
            <w:rStyle w:val="a6"/>
            <w:rFonts w:hint="eastAsia"/>
            <w:noProof/>
          </w:rPr>
          <w:t>时，出现提示</w:t>
        </w:r>
        <w:r w:rsidR="00680483" w:rsidRPr="00E14A7E">
          <w:rPr>
            <w:rStyle w:val="a6"/>
            <w:noProof/>
          </w:rPr>
          <w:t>Invalid Content Encoding (Non-UTF8)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_Toc373224770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6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71" w:history="1">
        <w:r w:rsidR="00680483" w:rsidRPr="00E14A7E">
          <w:rPr>
            <w:rStyle w:val="a6"/>
            <w:rFonts w:hint="eastAsia"/>
            <w:noProof/>
          </w:rPr>
          <w:t>问题六：</w:t>
        </w:r>
        <w:r w:rsidR="00680483" w:rsidRPr="00E14A7E">
          <w:rPr>
            <w:rStyle w:val="a6"/>
            <w:noProof/>
          </w:rPr>
          <w:t>arc diff</w:t>
        </w:r>
        <w:r w:rsidR="00680483" w:rsidRPr="00E14A7E">
          <w:rPr>
            <w:rStyle w:val="a6"/>
            <w:rFonts w:hint="eastAsia"/>
            <w:noProof/>
          </w:rPr>
          <w:t>时，出现</w:t>
        </w:r>
        <w:r w:rsidR="00680483" w:rsidRPr="00E14A7E">
          <w:rPr>
            <w:rStyle w:val="a6"/>
            <w:noProof/>
          </w:rPr>
          <w:t>Invalid or missing field ‘Title’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_Toc373224771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6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72" w:history="1">
        <w:r w:rsidR="00680483" w:rsidRPr="00E14A7E">
          <w:rPr>
            <w:rStyle w:val="a6"/>
            <w:rFonts w:hint="eastAsia"/>
            <w:noProof/>
          </w:rPr>
          <w:t>问题七：</w:t>
        </w:r>
        <w:r w:rsidR="00680483" w:rsidRPr="00E14A7E">
          <w:rPr>
            <w:rStyle w:val="a6"/>
            <w:noProof/>
          </w:rPr>
          <w:t>phabricator</w:t>
        </w:r>
        <w:r w:rsidR="00680483" w:rsidRPr="00E14A7E">
          <w:rPr>
            <w:rStyle w:val="a6"/>
            <w:rFonts w:hint="eastAsia"/>
            <w:noProof/>
          </w:rPr>
          <w:t>账户密码忘记如何处理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_Toc373224772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7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73" w:history="1">
        <w:r w:rsidR="00680483" w:rsidRPr="00E14A7E">
          <w:rPr>
            <w:rStyle w:val="a6"/>
            <w:rFonts w:hint="eastAsia"/>
            <w:noProof/>
          </w:rPr>
          <w:t>问题八：提交后评审既未发邮件通知，登陆</w:t>
        </w:r>
        <w:r w:rsidR="00680483" w:rsidRPr="00E14A7E">
          <w:rPr>
            <w:rStyle w:val="a6"/>
            <w:noProof/>
          </w:rPr>
          <w:t>phabricator</w:t>
        </w:r>
        <w:r w:rsidR="00680483" w:rsidRPr="00E14A7E">
          <w:rPr>
            <w:rStyle w:val="a6"/>
            <w:rFonts w:hint="eastAsia"/>
            <w:noProof/>
          </w:rPr>
          <w:t>也没有相关任何任务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_Toc373224773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7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74" w:history="1">
        <w:r w:rsidR="00680483" w:rsidRPr="00E14A7E">
          <w:rPr>
            <w:rStyle w:val="a6"/>
            <w:rFonts w:hint="eastAsia"/>
            <w:noProof/>
          </w:rPr>
          <w:t>问题九：</w:t>
        </w:r>
        <w:r w:rsidR="00680483" w:rsidRPr="00E14A7E">
          <w:rPr>
            <w:rStyle w:val="a6"/>
            <w:noProof/>
          </w:rPr>
          <w:t>.cs</w:t>
        </w:r>
        <w:r w:rsidR="00680483" w:rsidRPr="00E14A7E">
          <w:rPr>
            <w:rStyle w:val="a6"/>
            <w:rFonts w:hint="eastAsia"/>
            <w:noProof/>
          </w:rPr>
          <w:t>或者</w:t>
        </w:r>
        <w:r w:rsidR="00680483" w:rsidRPr="00E14A7E">
          <w:rPr>
            <w:rStyle w:val="a6"/>
            <w:noProof/>
          </w:rPr>
          <w:t>.c</w:t>
        </w:r>
        <w:r w:rsidR="00680483" w:rsidRPr="00E14A7E">
          <w:rPr>
            <w:rStyle w:val="a6"/>
            <w:rFonts w:hint="eastAsia"/>
            <w:noProof/>
          </w:rPr>
          <w:t>、</w:t>
        </w:r>
        <w:r w:rsidR="00680483" w:rsidRPr="00E14A7E">
          <w:rPr>
            <w:rStyle w:val="a6"/>
            <w:noProof/>
          </w:rPr>
          <w:t>.cpp</w:t>
        </w:r>
        <w:r w:rsidR="00680483" w:rsidRPr="00E14A7E">
          <w:rPr>
            <w:rStyle w:val="a6"/>
            <w:rFonts w:hint="eastAsia"/>
            <w:noProof/>
          </w:rPr>
          <w:t>、</w:t>
        </w:r>
        <w:r w:rsidR="00680483" w:rsidRPr="00E14A7E">
          <w:rPr>
            <w:rStyle w:val="a6"/>
            <w:noProof/>
          </w:rPr>
          <w:t>.h</w:t>
        </w:r>
        <w:r w:rsidR="00680483" w:rsidRPr="00E14A7E">
          <w:rPr>
            <w:rStyle w:val="a6"/>
            <w:rFonts w:hint="eastAsia"/>
            <w:noProof/>
          </w:rPr>
          <w:t>文件所在的目录含有中文的情况下，无法进行提交前评审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_Toc373224774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8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75" w:history="1">
        <w:r w:rsidR="00680483" w:rsidRPr="00E14A7E">
          <w:rPr>
            <w:rStyle w:val="a6"/>
            <w:rFonts w:hint="eastAsia"/>
            <w:noProof/>
          </w:rPr>
          <w:t>问题十：评审时发现无法查看代码，提示“</w:t>
        </w:r>
        <w:r w:rsidR="00680483" w:rsidRPr="00E14A7E">
          <w:rPr>
            <w:rStyle w:val="a6"/>
            <w:noProof/>
          </w:rPr>
          <w:t>This is a binary file.”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_Toc373224775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10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76" w:history="1">
        <w:r w:rsidR="00680483" w:rsidRPr="00E14A7E">
          <w:rPr>
            <w:rStyle w:val="a6"/>
            <w:rFonts w:hint="eastAsia"/>
            <w:noProof/>
          </w:rPr>
          <w:t>问题十一：提交前评审，提示“</w:t>
        </w:r>
        <w:r w:rsidR="00680483" w:rsidRPr="00E14A7E">
          <w:rPr>
            <w:rStyle w:val="a6"/>
            <w:noProof/>
          </w:rPr>
          <w:t>You have merge conflicts in this copy. Resolve merge conflicts before processing”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_Toc373224776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10</w:t>
        </w:r>
        <w:r w:rsidR="00680483">
          <w:rPr>
            <w:noProof/>
            <w:webHidden/>
          </w:rPr>
          <w:fldChar w:fldCharType="end"/>
        </w:r>
      </w:hyperlink>
    </w:p>
    <w:p w:rsidR="00680483" w:rsidRDefault="00616AC4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73224777" w:history="1">
        <w:r w:rsidR="00680483" w:rsidRPr="00E14A7E">
          <w:rPr>
            <w:rStyle w:val="a6"/>
            <w:rFonts w:hint="eastAsia"/>
            <w:noProof/>
          </w:rPr>
          <w:t>问题十二：评审时发现无法查看所有代码，显示“</w:t>
        </w:r>
        <w:r w:rsidR="00680483" w:rsidRPr="00E14A7E">
          <w:rPr>
            <w:rStyle w:val="a6"/>
            <w:noProof/>
          </w:rPr>
          <w:t>Context not available”</w:t>
        </w:r>
        <w:r w:rsidR="00680483">
          <w:rPr>
            <w:noProof/>
            <w:webHidden/>
          </w:rPr>
          <w:tab/>
        </w:r>
        <w:r w:rsidR="00680483">
          <w:rPr>
            <w:noProof/>
            <w:webHidden/>
          </w:rPr>
          <w:fldChar w:fldCharType="begin"/>
        </w:r>
        <w:r w:rsidR="00680483">
          <w:rPr>
            <w:noProof/>
            <w:webHidden/>
          </w:rPr>
          <w:instrText xml:space="preserve"> PAGEREF _Toc373224777 \h </w:instrText>
        </w:r>
        <w:r w:rsidR="00680483">
          <w:rPr>
            <w:noProof/>
            <w:webHidden/>
          </w:rPr>
        </w:r>
        <w:r w:rsidR="00680483">
          <w:rPr>
            <w:noProof/>
            <w:webHidden/>
          </w:rPr>
          <w:fldChar w:fldCharType="separate"/>
        </w:r>
        <w:r w:rsidR="00680483">
          <w:rPr>
            <w:noProof/>
            <w:webHidden/>
          </w:rPr>
          <w:t>10</w:t>
        </w:r>
        <w:r w:rsidR="00680483">
          <w:rPr>
            <w:noProof/>
            <w:webHidden/>
          </w:rPr>
          <w:fldChar w:fldCharType="end"/>
        </w:r>
      </w:hyperlink>
    </w:p>
    <w:p w:rsidR="00C22EF9" w:rsidRPr="00190BA5" w:rsidRDefault="00C22EF9">
      <w:pPr>
        <w:rPr>
          <w:iCs/>
          <w:color w:val="000000" w:themeColor="text1"/>
          <w:sz w:val="24"/>
        </w:rPr>
      </w:pPr>
      <w:r w:rsidRPr="00137FB5">
        <w:rPr>
          <w:b/>
          <w:color w:val="000000" w:themeColor="text1"/>
          <w:sz w:val="24"/>
        </w:rPr>
        <w:fldChar w:fldCharType="end"/>
      </w:r>
      <w:r w:rsidR="00D72F7E" w:rsidRPr="00190BA5">
        <w:rPr>
          <w:rFonts w:hint="eastAsia"/>
          <w:iCs/>
          <w:color w:val="000000" w:themeColor="text1"/>
          <w:sz w:val="24"/>
        </w:rPr>
        <w:t xml:space="preserve"> </w:t>
      </w:r>
    </w:p>
    <w:p w:rsidR="00C22EF9" w:rsidRPr="00190BA5" w:rsidRDefault="00C22EF9">
      <w:pPr>
        <w:rPr>
          <w:color w:val="000000" w:themeColor="text1"/>
          <w:sz w:val="24"/>
        </w:rPr>
        <w:sectPr w:rsidR="00C22EF9" w:rsidRPr="00190B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1906" w:h="16838" w:code="9"/>
          <w:pgMar w:top="1418" w:right="1134" w:bottom="1418" w:left="1134" w:header="851" w:footer="851" w:gutter="567"/>
          <w:pgNumType w:start="1"/>
          <w:cols w:space="425"/>
          <w:titlePg/>
          <w:docGrid w:type="lines" w:linePitch="312"/>
        </w:sectPr>
      </w:pPr>
    </w:p>
    <w:p w:rsidR="00F9376E" w:rsidRPr="00396703" w:rsidRDefault="00F9376E" w:rsidP="00F9376E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0" w:name="_Toc365546621"/>
      <w:bookmarkStart w:id="1" w:name="_Toc373224766"/>
      <w:r w:rsidRPr="00F9376E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lastRenderedPageBreak/>
        <w:t>问题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一、</w:t>
      </w:r>
      <w:bookmarkEnd w:id="0"/>
      <w:r w:rsidRPr="00F9376E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服务器证书验证失败</w:t>
      </w:r>
      <w:bookmarkEnd w:id="1"/>
    </w:p>
    <w:p w:rsidR="000B35D7" w:rsidRDefault="000B35D7" w:rsidP="000B35D7">
      <w:pPr>
        <w:rPr>
          <w:noProof/>
        </w:rPr>
      </w:pPr>
      <w:r>
        <w:rPr>
          <w:rFonts w:hint="eastAsia"/>
          <w:noProof/>
        </w:rPr>
        <w:t>此问题导致</w:t>
      </w:r>
      <w:r>
        <w:rPr>
          <w:noProof/>
        </w:rPr>
        <w:t>diffusion</w:t>
      </w:r>
      <w:r>
        <w:rPr>
          <w:rFonts w:hint="eastAsia"/>
          <w:noProof/>
        </w:rPr>
        <w:t>无法读取</w:t>
      </w:r>
      <w:r>
        <w:rPr>
          <w:rFonts w:hint="eastAsia"/>
          <w:noProof/>
        </w:rPr>
        <w:t>svn</w:t>
      </w:r>
      <w:r>
        <w:rPr>
          <w:rFonts w:hint="eastAsia"/>
          <w:noProof/>
        </w:rPr>
        <w:t>文件内容，以及</w:t>
      </w:r>
      <w:r>
        <w:rPr>
          <w:rFonts w:hint="eastAsia"/>
          <w:noProof/>
        </w:rPr>
        <w:t>audit</w:t>
      </w:r>
      <w:r>
        <w:rPr>
          <w:rFonts w:hint="eastAsia"/>
          <w:noProof/>
        </w:rPr>
        <w:t>等无法进行代码比较。</w:t>
      </w:r>
    </w:p>
    <w:p w:rsidR="000B35D7" w:rsidRDefault="000B35D7" w:rsidP="000B35D7">
      <w:r>
        <w:rPr>
          <w:noProof/>
        </w:rPr>
        <w:drawing>
          <wp:inline distT="0" distB="0" distL="0" distR="0" wp14:anchorId="35E970D9" wp14:editId="579B01A2">
            <wp:extent cx="5274310" cy="1613426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7" w:rsidRDefault="000B35D7" w:rsidP="000B35D7">
      <w:r>
        <w:rPr>
          <w:rFonts w:hint="eastAsia"/>
        </w:rPr>
        <w:t>解决：</w:t>
      </w:r>
    </w:p>
    <w:p w:rsidR="000B35D7" w:rsidRDefault="0065214D" w:rsidP="0065214D">
      <w:pPr>
        <w:spacing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B35D7">
        <w:rPr>
          <w:rFonts w:hint="eastAsia"/>
        </w:rPr>
        <w:t>root</w:t>
      </w:r>
      <w:r w:rsidR="000B35D7">
        <w:rPr>
          <w:rFonts w:hint="eastAsia"/>
        </w:rPr>
        <w:t>用户登录</w:t>
      </w:r>
    </w:p>
    <w:p w:rsidR="000B35D7" w:rsidRDefault="000B35D7" w:rsidP="000B35D7">
      <w:pPr>
        <w:pStyle w:val="af3"/>
        <w:ind w:left="1260" w:firstLineChars="0" w:firstLine="0"/>
      </w:pPr>
      <w:r>
        <w:rPr>
          <w:rFonts w:hint="eastAsia"/>
        </w:rPr>
        <w:t>#</w:t>
      </w:r>
      <w:proofErr w:type="spellStart"/>
      <w:r w:rsidRPr="00161297">
        <w:t>cp</w:t>
      </w:r>
      <w:proofErr w:type="spellEnd"/>
      <w:r w:rsidRPr="00161297">
        <w:t xml:space="preserve"> -a /root/.subversion</w:t>
      </w:r>
      <w:proofErr w:type="gramStart"/>
      <w:r w:rsidRPr="00161297">
        <w:t>/</w:t>
      </w:r>
      <w:r>
        <w:rPr>
          <w:rFonts w:hint="eastAsia"/>
        </w:rPr>
        <w:t xml:space="preserve"> </w:t>
      </w:r>
      <w:r w:rsidRPr="00161297">
        <w:t xml:space="preserve"> /</w:t>
      </w:r>
      <w:proofErr w:type="spellStart"/>
      <w:proofErr w:type="gramEnd"/>
      <w:r w:rsidRPr="00161297">
        <w:t>var</w:t>
      </w:r>
      <w:proofErr w:type="spellEnd"/>
      <w:r w:rsidRPr="00161297">
        <w:t>/www/.subversion</w:t>
      </w:r>
    </w:p>
    <w:p w:rsidR="000B35D7" w:rsidRDefault="000B35D7" w:rsidP="000B35D7">
      <w:pPr>
        <w:pStyle w:val="af3"/>
        <w:ind w:left="1260" w:firstLineChars="0" w:firstLine="0"/>
      </w:pPr>
      <w:r>
        <w:rPr>
          <w:rFonts w:hint="eastAsia"/>
        </w:rPr>
        <w:t xml:space="preserve">#cd </w:t>
      </w:r>
      <w:r w:rsidRPr="00161297">
        <w:t>/</w:t>
      </w:r>
      <w:proofErr w:type="spellStart"/>
      <w:r w:rsidRPr="00161297">
        <w:t>var</w:t>
      </w:r>
      <w:proofErr w:type="spellEnd"/>
      <w:r w:rsidRPr="00161297">
        <w:t>/www/</w:t>
      </w:r>
    </w:p>
    <w:p w:rsidR="000B35D7" w:rsidRPr="00161297" w:rsidRDefault="000B35D7" w:rsidP="000B35D7">
      <w:pPr>
        <w:pStyle w:val="af3"/>
        <w:ind w:left="1260" w:firstLineChars="0" w:firstLine="0"/>
      </w:pPr>
      <w:r>
        <w:rPr>
          <w:rFonts w:hint="eastAsia"/>
        </w:rPr>
        <w:t>#</w:t>
      </w:r>
      <w:r w:rsidRPr="00161297">
        <w:t xml:space="preserve"> </w:t>
      </w:r>
      <w:proofErr w:type="spellStart"/>
      <w:proofErr w:type="gramStart"/>
      <w:r w:rsidRPr="00161297">
        <w:t>chown</w:t>
      </w:r>
      <w:proofErr w:type="spellEnd"/>
      <w:proofErr w:type="gramEnd"/>
      <w:r w:rsidRPr="00161297">
        <w:t xml:space="preserve"> -R </w:t>
      </w:r>
      <w:proofErr w:type="spellStart"/>
      <w:r w:rsidRPr="00161297">
        <w:t>apache:apache</w:t>
      </w:r>
      <w:proofErr w:type="spellEnd"/>
      <w:r w:rsidRPr="00161297">
        <w:t xml:space="preserve"> .subversion/</w:t>
      </w:r>
    </w:p>
    <w:p w:rsidR="000B35D7" w:rsidRDefault="000B35D7" w:rsidP="000B35D7">
      <w:pPr>
        <w:ind w:firstLineChars="200" w:firstLine="420"/>
      </w:pPr>
      <w:r>
        <w:rPr>
          <w:rFonts w:hint="eastAsia"/>
        </w:rPr>
        <w:t>#</w:t>
      </w:r>
      <w:proofErr w:type="gramStart"/>
      <w:r w:rsidRPr="000E6A51">
        <w:t>vi</w:t>
      </w:r>
      <w:proofErr w:type="gramEnd"/>
      <w:r w:rsidRPr="000E6A51">
        <w:t xml:space="preserve"> /</w:t>
      </w:r>
      <w:proofErr w:type="spellStart"/>
      <w:r w:rsidRPr="000E6A51">
        <w:t>etc</w:t>
      </w:r>
      <w:proofErr w:type="spellEnd"/>
      <w:r w:rsidRPr="000E6A51">
        <w:t>/</w:t>
      </w:r>
      <w:proofErr w:type="spellStart"/>
      <w:r w:rsidRPr="000E6A51">
        <w:t>passwd</w:t>
      </w:r>
      <w:proofErr w:type="spellEnd"/>
    </w:p>
    <w:p w:rsidR="000B35D7" w:rsidRDefault="000B35D7" w:rsidP="000B35D7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apache</w:t>
      </w:r>
      <w:r>
        <w:rPr>
          <w:rFonts w:hint="eastAsia"/>
        </w:rPr>
        <w:t>行最后字段：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nologin</w:t>
      </w:r>
      <w:proofErr w:type="spellEnd"/>
      <w:r>
        <w:rPr>
          <w:rFonts w:hint="eastAsia"/>
        </w:rPr>
        <w:t>改为</w:t>
      </w:r>
      <w:r>
        <w:rPr>
          <w:rFonts w:hint="eastAsia"/>
        </w:rPr>
        <w:t>/bin/bash</w:t>
      </w:r>
    </w:p>
    <w:p w:rsidR="000B35D7" w:rsidRDefault="000B35D7" w:rsidP="000B35D7">
      <w:r>
        <w:rPr>
          <w:rFonts w:hint="eastAsia"/>
        </w:rPr>
        <w:t>2</w:t>
      </w:r>
      <w:r>
        <w:rPr>
          <w:rFonts w:hint="eastAsia"/>
        </w:rPr>
        <w:t>、改用</w:t>
      </w:r>
      <w:r>
        <w:rPr>
          <w:rFonts w:hint="eastAsia"/>
        </w:rPr>
        <w:t>apache</w:t>
      </w:r>
      <w:r>
        <w:rPr>
          <w:rFonts w:hint="eastAsia"/>
        </w:rPr>
        <w:t>用户登录</w:t>
      </w:r>
    </w:p>
    <w:p w:rsidR="000B35D7" w:rsidRDefault="000B35D7" w:rsidP="000B35D7">
      <w:pPr>
        <w:ind w:firstLine="42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]# </w:t>
      </w:r>
      <w:proofErr w:type="spellStart"/>
      <w:proofErr w:type="gramStart"/>
      <w:r>
        <w:t>su</w:t>
      </w:r>
      <w:proofErr w:type="spellEnd"/>
      <w:proofErr w:type="gramEnd"/>
      <w:r>
        <w:t xml:space="preserve"> apache</w:t>
      </w:r>
    </w:p>
    <w:p w:rsidR="000B35D7" w:rsidRDefault="000B35D7" w:rsidP="000B35D7">
      <w:pPr>
        <w:ind w:firstLine="420"/>
      </w:pPr>
      <w:r>
        <w:t xml:space="preserve">bash-4.1$ </w:t>
      </w:r>
      <w:proofErr w:type="spellStart"/>
      <w:r>
        <w:t>svn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</w:t>
      </w:r>
      <w:hyperlink r:id="rId16" w:history="1">
        <w:r w:rsidRPr="00E90BA2">
          <w:rPr>
            <w:rStyle w:val="a6"/>
          </w:rPr>
          <w:t>https://172.16.160.2/svn/test4jenkins/1234.xml</w:t>
        </w:r>
      </w:hyperlink>
      <w:r>
        <w:rPr>
          <w:rFonts w:hint="eastAsia"/>
        </w:rPr>
        <w:t xml:space="preserve">  ----------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随便制定一个存在的文件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验证“</w:t>
      </w:r>
      <w:r w:rsidRPr="003F24FD">
        <w:rPr>
          <w:rFonts w:hint="eastAsia"/>
          <w:color w:val="808080" w:themeColor="background1" w:themeShade="80"/>
        </w:rPr>
        <w:t>https://172.16.160.2:443</w:t>
      </w:r>
      <w:r w:rsidRPr="003F24FD">
        <w:rPr>
          <w:rFonts w:hint="eastAsia"/>
          <w:color w:val="808080" w:themeColor="background1" w:themeShade="80"/>
        </w:rPr>
        <w:t>”的服务器证书时出错</w:t>
      </w:r>
      <w:r w:rsidRPr="003F24FD">
        <w:rPr>
          <w:rFonts w:hint="eastAsia"/>
          <w:color w:val="808080" w:themeColor="background1" w:themeShade="80"/>
        </w:rPr>
        <w:t>: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 xml:space="preserve"> - </w:t>
      </w:r>
      <w:r w:rsidRPr="003F24FD">
        <w:rPr>
          <w:rFonts w:hint="eastAsia"/>
          <w:color w:val="808080" w:themeColor="background1" w:themeShade="80"/>
        </w:rPr>
        <w:t>此证书并不是由信任的</w:t>
      </w:r>
      <w:proofErr w:type="gramStart"/>
      <w:r w:rsidRPr="003F24FD">
        <w:rPr>
          <w:rFonts w:hint="eastAsia"/>
          <w:color w:val="808080" w:themeColor="background1" w:themeShade="80"/>
        </w:rPr>
        <w:t>权威机</w:t>
      </w:r>
      <w:proofErr w:type="gramEnd"/>
      <w:r w:rsidRPr="003F24FD">
        <w:rPr>
          <w:rFonts w:hint="eastAsia"/>
          <w:color w:val="808080" w:themeColor="background1" w:themeShade="80"/>
        </w:rPr>
        <w:t>权颁发。请使用此指纹手工验证其有效性！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 xml:space="preserve"> - </w:t>
      </w:r>
      <w:r w:rsidRPr="003F24FD">
        <w:rPr>
          <w:rFonts w:hint="eastAsia"/>
          <w:color w:val="808080" w:themeColor="background1" w:themeShade="80"/>
        </w:rPr>
        <w:t>证书的主机名称不匹配。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证书信息</w:t>
      </w:r>
      <w:r w:rsidRPr="003F24FD">
        <w:rPr>
          <w:rFonts w:hint="eastAsia"/>
          <w:color w:val="808080" w:themeColor="background1" w:themeShade="80"/>
        </w:rPr>
        <w:t>: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 xml:space="preserve"> - </w:t>
      </w:r>
      <w:r w:rsidRPr="003F24FD">
        <w:rPr>
          <w:rFonts w:hint="eastAsia"/>
          <w:color w:val="808080" w:themeColor="background1" w:themeShade="80"/>
        </w:rPr>
        <w:t>主机名称</w:t>
      </w:r>
      <w:r w:rsidRPr="003F24FD">
        <w:rPr>
          <w:rFonts w:hint="eastAsia"/>
          <w:color w:val="808080" w:themeColor="background1" w:themeShade="80"/>
        </w:rPr>
        <w:t xml:space="preserve">: </w:t>
      </w:r>
      <w:proofErr w:type="spellStart"/>
      <w:r w:rsidRPr="003F24FD">
        <w:rPr>
          <w:rFonts w:hint="eastAsia"/>
          <w:color w:val="808080" w:themeColor="background1" w:themeShade="80"/>
        </w:rPr>
        <w:t>LiHuaiFang</w:t>
      </w:r>
      <w:proofErr w:type="spellEnd"/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 xml:space="preserve"> - </w:t>
      </w:r>
      <w:r w:rsidRPr="003F24FD">
        <w:rPr>
          <w:rFonts w:hint="eastAsia"/>
          <w:color w:val="808080" w:themeColor="background1" w:themeShade="80"/>
        </w:rPr>
        <w:t>有效时间</w:t>
      </w:r>
      <w:r w:rsidRPr="003F24FD">
        <w:rPr>
          <w:rFonts w:hint="eastAsia"/>
          <w:color w:val="808080" w:themeColor="background1" w:themeShade="80"/>
        </w:rPr>
        <w:t xml:space="preserve">: </w:t>
      </w:r>
      <w:r w:rsidRPr="003F24FD">
        <w:rPr>
          <w:rFonts w:hint="eastAsia"/>
          <w:color w:val="808080" w:themeColor="background1" w:themeShade="80"/>
        </w:rPr>
        <w:t>自</w:t>
      </w:r>
      <w:r w:rsidRPr="003F24FD">
        <w:rPr>
          <w:rFonts w:hint="eastAsia"/>
          <w:color w:val="808080" w:themeColor="background1" w:themeShade="80"/>
        </w:rPr>
        <w:t xml:space="preserve"> Wed, 24 Jul 2013 01:29:58 GMT </w:t>
      </w:r>
      <w:r w:rsidRPr="003F24FD">
        <w:rPr>
          <w:rFonts w:hint="eastAsia"/>
          <w:color w:val="808080" w:themeColor="background1" w:themeShade="80"/>
        </w:rPr>
        <w:t>至</w:t>
      </w:r>
      <w:r w:rsidRPr="003F24FD">
        <w:rPr>
          <w:rFonts w:hint="eastAsia"/>
          <w:color w:val="808080" w:themeColor="background1" w:themeShade="80"/>
        </w:rPr>
        <w:t xml:space="preserve"> Sat, 22 Jul 2023 01:29:58 GMT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 xml:space="preserve"> - </w:t>
      </w:r>
      <w:r w:rsidRPr="003F24FD">
        <w:rPr>
          <w:rFonts w:hint="eastAsia"/>
          <w:color w:val="808080" w:themeColor="background1" w:themeShade="80"/>
        </w:rPr>
        <w:t>发行者</w:t>
      </w:r>
      <w:r w:rsidRPr="003F24FD">
        <w:rPr>
          <w:rFonts w:hint="eastAsia"/>
          <w:color w:val="808080" w:themeColor="background1" w:themeShade="80"/>
        </w:rPr>
        <w:t xml:space="preserve">: Shanghai, Shanghai, CN, QA, </w:t>
      </w:r>
      <w:proofErr w:type="spellStart"/>
      <w:r w:rsidRPr="003F24FD">
        <w:rPr>
          <w:rFonts w:hint="eastAsia"/>
          <w:color w:val="808080" w:themeColor="background1" w:themeShade="80"/>
        </w:rPr>
        <w:t>kedacom</w:t>
      </w:r>
      <w:proofErr w:type="spellEnd"/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lastRenderedPageBreak/>
        <w:t xml:space="preserve"> - </w:t>
      </w:r>
      <w:r w:rsidRPr="003F24FD">
        <w:rPr>
          <w:rFonts w:hint="eastAsia"/>
          <w:color w:val="808080" w:themeColor="background1" w:themeShade="80"/>
        </w:rPr>
        <w:t>指纹</w:t>
      </w:r>
      <w:r w:rsidRPr="003F24FD">
        <w:rPr>
          <w:rFonts w:hint="eastAsia"/>
          <w:color w:val="808080" w:themeColor="background1" w:themeShade="80"/>
        </w:rPr>
        <w:t>: 03:e9:45</w:t>
      </w:r>
      <w:proofErr w:type="gramStart"/>
      <w:r w:rsidRPr="003F24FD">
        <w:rPr>
          <w:rFonts w:hint="eastAsia"/>
          <w:color w:val="808080" w:themeColor="background1" w:themeShade="80"/>
        </w:rPr>
        <w:t>:ac:48:3d:c1:da:50:c1:24:f6:bc:e6:0c:79:1e:83:4c:e4</w:t>
      </w:r>
      <w:proofErr w:type="gramEnd"/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(R)</w:t>
      </w:r>
      <w:r w:rsidRPr="003F24FD">
        <w:rPr>
          <w:rFonts w:hint="eastAsia"/>
          <w:color w:val="808080" w:themeColor="background1" w:themeShade="80"/>
        </w:rPr>
        <w:t>拒绝，</w:t>
      </w:r>
      <w:r w:rsidRPr="003F24FD">
        <w:rPr>
          <w:rFonts w:hint="eastAsia"/>
          <w:color w:val="808080" w:themeColor="background1" w:themeShade="80"/>
        </w:rPr>
        <w:t>(t)</w:t>
      </w:r>
      <w:r w:rsidRPr="003F24FD">
        <w:rPr>
          <w:rFonts w:hint="eastAsia"/>
          <w:color w:val="808080" w:themeColor="background1" w:themeShade="80"/>
        </w:rPr>
        <w:t>暂时接受，或</w:t>
      </w:r>
      <w:r w:rsidRPr="003F24FD">
        <w:rPr>
          <w:rFonts w:hint="eastAsia"/>
          <w:color w:val="808080" w:themeColor="background1" w:themeShade="80"/>
        </w:rPr>
        <w:t>(p)</w:t>
      </w:r>
      <w:r w:rsidRPr="003F24FD">
        <w:rPr>
          <w:rFonts w:hint="eastAsia"/>
          <w:color w:val="808080" w:themeColor="background1" w:themeShade="80"/>
        </w:rPr>
        <w:t>永远接受？</w:t>
      </w:r>
      <w:proofErr w:type="gramStart"/>
      <w:r w:rsidRPr="003F24FD">
        <w:rPr>
          <w:rFonts w:hint="eastAsia"/>
        </w:rPr>
        <w:t>p</w:t>
      </w:r>
      <w:proofErr w:type="gramEnd"/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认证领域</w:t>
      </w:r>
      <w:r w:rsidRPr="003F24FD">
        <w:rPr>
          <w:rFonts w:hint="eastAsia"/>
          <w:color w:val="808080" w:themeColor="background1" w:themeShade="80"/>
        </w:rPr>
        <w:t xml:space="preserve">: &lt;https://172.16.160.2:443&gt; </w:t>
      </w:r>
      <w:proofErr w:type="spellStart"/>
      <w:r w:rsidRPr="003F24FD">
        <w:rPr>
          <w:rFonts w:hint="eastAsia"/>
          <w:color w:val="808080" w:themeColor="background1" w:themeShade="80"/>
        </w:rPr>
        <w:t>VisualSVN</w:t>
      </w:r>
      <w:proofErr w:type="spellEnd"/>
      <w:r w:rsidRPr="003F24FD">
        <w:rPr>
          <w:rFonts w:hint="eastAsia"/>
          <w:color w:val="808080" w:themeColor="background1" w:themeShade="80"/>
        </w:rPr>
        <w:t xml:space="preserve"> Server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“</w:t>
      </w:r>
      <w:r w:rsidRPr="003F24FD">
        <w:rPr>
          <w:rFonts w:hint="eastAsia"/>
          <w:color w:val="808080" w:themeColor="background1" w:themeShade="80"/>
        </w:rPr>
        <w:t>apache</w:t>
      </w:r>
      <w:r w:rsidRPr="003F24FD">
        <w:rPr>
          <w:rFonts w:hint="eastAsia"/>
          <w:color w:val="808080" w:themeColor="background1" w:themeShade="80"/>
        </w:rPr>
        <w:t>”的密码</w:t>
      </w:r>
      <w:r w:rsidRPr="003F24FD">
        <w:rPr>
          <w:rFonts w:hint="eastAsia"/>
          <w:color w:val="808080" w:themeColor="background1" w:themeShade="80"/>
        </w:rPr>
        <w:t>:</w:t>
      </w:r>
      <w:r w:rsidRPr="003F24FD">
        <w:rPr>
          <w:rFonts w:hint="eastAsia"/>
        </w:rPr>
        <w:t>***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认证领域</w:t>
      </w:r>
      <w:r w:rsidRPr="003F24FD">
        <w:rPr>
          <w:rFonts w:hint="eastAsia"/>
          <w:color w:val="808080" w:themeColor="background1" w:themeShade="80"/>
        </w:rPr>
        <w:t xml:space="preserve">: &lt;https://172.16.160.2:443&gt; </w:t>
      </w:r>
      <w:proofErr w:type="spellStart"/>
      <w:r w:rsidRPr="003F24FD">
        <w:rPr>
          <w:rFonts w:hint="eastAsia"/>
          <w:color w:val="808080" w:themeColor="background1" w:themeShade="80"/>
        </w:rPr>
        <w:t>VisualSVN</w:t>
      </w:r>
      <w:proofErr w:type="spellEnd"/>
      <w:r w:rsidRPr="003F24FD">
        <w:rPr>
          <w:rFonts w:hint="eastAsia"/>
          <w:color w:val="808080" w:themeColor="background1" w:themeShade="80"/>
        </w:rPr>
        <w:t xml:space="preserve"> Server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用户名</w:t>
      </w:r>
      <w:r w:rsidRPr="003F24FD">
        <w:rPr>
          <w:rFonts w:hint="eastAsia"/>
          <w:color w:val="808080" w:themeColor="background1" w:themeShade="80"/>
        </w:rPr>
        <w:t xml:space="preserve">: </w:t>
      </w:r>
      <w:proofErr w:type="gramStart"/>
      <w:r w:rsidRPr="003F24FD">
        <w:rPr>
          <w:rFonts w:hint="eastAsia"/>
        </w:rPr>
        <w:t>liming</w:t>
      </w:r>
      <w:proofErr w:type="gramEnd"/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“</w:t>
      </w:r>
      <w:r w:rsidRPr="003F24FD">
        <w:rPr>
          <w:rFonts w:hint="eastAsia"/>
          <w:color w:val="808080" w:themeColor="background1" w:themeShade="80"/>
        </w:rPr>
        <w:t>liming</w:t>
      </w:r>
      <w:r w:rsidRPr="003F24FD">
        <w:rPr>
          <w:rFonts w:hint="eastAsia"/>
          <w:color w:val="808080" w:themeColor="background1" w:themeShade="80"/>
        </w:rPr>
        <w:t>”的密码</w:t>
      </w:r>
      <w:r w:rsidRPr="003F24FD">
        <w:rPr>
          <w:rFonts w:hint="eastAsia"/>
          <w:color w:val="808080" w:themeColor="background1" w:themeShade="80"/>
        </w:rPr>
        <w:t>:</w:t>
      </w:r>
      <w:r w:rsidRPr="003F24FD">
        <w:rPr>
          <w:rFonts w:hint="eastAsia"/>
        </w:rPr>
        <w:t>***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color w:val="808080" w:themeColor="background1" w:themeShade="80"/>
        </w:rPr>
        <w:t>-----------------------------------------------------------------------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注意</w:t>
      </w:r>
      <w:r w:rsidRPr="003F24FD">
        <w:rPr>
          <w:rFonts w:hint="eastAsia"/>
          <w:color w:val="808080" w:themeColor="background1" w:themeShade="80"/>
        </w:rPr>
        <w:t xml:space="preserve">!  </w:t>
      </w:r>
      <w:r w:rsidRPr="003F24FD">
        <w:rPr>
          <w:rFonts w:hint="eastAsia"/>
          <w:color w:val="808080" w:themeColor="background1" w:themeShade="80"/>
        </w:rPr>
        <w:t>你的密码，对于认证域</w:t>
      </w:r>
      <w:r w:rsidRPr="003F24FD">
        <w:rPr>
          <w:rFonts w:hint="eastAsia"/>
          <w:color w:val="808080" w:themeColor="background1" w:themeShade="80"/>
        </w:rPr>
        <w:t>: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color w:val="808080" w:themeColor="background1" w:themeShade="80"/>
        </w:rPr>
        <w:t xml:space="preserve">   &lt;https://172.16.160.2:443&gt; </w:t>
      </w:r>
      <w:proofErr w:type="spellStart"/>
      <w:r w:rsidRPr="003F24FD">
        <w:rPr>
          <w:color w:val="808080" w:themeColor="background1" w:themeShade="80"/>
        </w:rPr>
        <w:t>VisualSVN</w:t>
      </w:r>
      <w:proofErr w:type="spellEnd"/>
      <w:r w:rsidRPr="003F24FD">
        <w:rPr>
          <w:color w:val="808080" w:themeColor="background1" w:themeShade="80"/>
        </w:rPr>
        <w:t xml:space="preserve"> Server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只能明文保存在磁盘上</w:t>
      </w:r>
      <w:r w:rsidRPr="003F24FD">
        <w:rPr>
          <w:rFonts w:hint="eastAsia"/>
          <w:color w:val="808080" w:themeColor="background1" w:themeShade="80"/>
        </w:rPr>
        <w:t xml:space="preserve">!  </w:t>
      </w:r>
      <w:r w:rsidRPr="003F24FD">
        <w:rPr>
          <w:rFonts w:hint="eastAsia"/>
          <w:color w:val="808080" w:themeColor="background1" w:themeShade="80"/>
        </w:rPr>
        <w:t>如果可能的话，请考虑配置你的系统，让</w:t>
      </w:r>
      <w:r w:rsidRPr="003F24FD">
        <w:rPr>
          <w:rFonts w:hint="eastAsia"/>
          <w:color w:val="808080" w:themeColor="background1" w:themeShade="80"/>
        </w:rPr>
        <w:t xml:space="preserve"> Subversion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可以保存加密后的密码。请参阅文档以获得详细信息。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你可以通过在“</w:t>
      </w:r>
      <w:r w:rsidRPr="003F24FD">
        <w:rPr>
          <w:rFonts w:hint="eastAsia"/>
          <w:color w:val="808080" w:themeColor="background1" w:themeShade="80"/>
        </w:rPr>
        <w:t>/</w:t>
      </w:r>
      <w:proofErr w:type="spellStart"/>
      <w:r w:rsidRPr="003F24FD">
        <w:rPr>
          <w:rFonts w:hint="eastAsia"/>
          <w:color w:val="808080" w:themeColor="background1" w:themeShade="80"/>
        </w:rPr>
        <w:t>var</w:t>
      </w:r>
      <w:proofErr w:type="spellEnd"/>
      <w:r w:rsidRPr="003F24FD">
        <w:rPr>
          <w:rFonts w:hint="eastAsia"/>
          <w:color w:val="808080" w:themeColor="background1" w:themeShade="80"/>
        </w:rPr>
        <w:t>/www/.subversion/servers</w:t>
      </w:r>
      <w:r w:rsidRPr="003F24FD">
        <w:rPr>
          <w:rFonts w:hint="eastAsia"/>
          <w:color w:val="808080" w:themeColor="background1" w:themeShade="80"/>
        </w:rPr>
        <w:t>”中设置选项“</w:t>
      </w:r>
      <w:r w:rsidRPr="003F24FD">
        <w:rPr>
          <w:rFonts w:hint="eastAsia"/>
          <w:color w:val="808080" w:themeColor="background1" w:themeShade="80"/>
        </w:rPr>
        <w:t>store-plaintext-passwords</w:t>
      </w:r>
      <w:r w:rsidRPr="003F24FD">
        <w:rPr>
          <w:rFonts w:hint="eastAsia"/>
          <w:color w:val="808080" w:themeColor="background1" w:themeShade="80"/>
        </w:rPr>
        <w:t>”为“</w:t>
      </w:r>
      <w:r w:rsidRPr="003F24FD">
        <w:rPr>
          <w:rFonts w:hint="eastAsia"/>
          <w:color w:val="808080" w:themeColor="background1" w:themeShade="80"/>
        </w:rPr>
        <w:t>yes</w:t>
      </w:r>
      <w:r w:rsidRPr="003F24FD">
        <w:rPr>
          <w:rFonts w:hint="eastAsia"/>
          <w:color w:val="808080" w:themeColor="background1" w:themeShade="80"/>
        </w:rPr>
        <w:t>”或“</w:t>
      </w:r>
      <w:r w:rsidRPr="003F24FD">
        <w:rPr>
          <w:rFonts w:hint="eastAsia"/>
          <w:color w:val="808080" w:themeColor="background1" w:themeShade="80"/>
        </w:rPr>
        <w:t>no</w:t>
      </w:r>
      <w:r w:rsidRPr="003F24FD">
        <w:rPr>
          <w:rFonts w:hint="eastAsia"/>
          <w:color w:val="808080" w:themeColor="background1" w:themeShade="80"/>
        </w:rPr>
        <w:t>”，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rFonts w:hint="eastAsia"/>
          <w:color w:val="808080" w:themeColor="background1" w:themeShade="80"/>
        </w:rPr>
        <w:t>来避免再次出现此警告。</w:t>
      </w:r>
    </w:p>
    <w:p w:rsidR="000B35D7" w:rsidRPr="003F24FD" w:rsidRDefault="000B35D7" w:rsidP="000B35D7">
      <w:pPr>
        <w:ind w:firstLine="420"/>
        <w:rPr>
          <w:color w:val="808080" w:themeColor="background1" w:themeShade="80"/>
        </w:rPr>
      </w:pPr>
      <w:r w:rsidRPr="003F24FD">
        <w:rPr>
          <w:color w:val="808080" w:themeColor="background1" w:themeShade="80"/>
        </w:rPr>
        <w:t>-----------------------------------------------------------------------</w:t>
      </w:r>
    </w:p>
    <w:p w:rsidR="000B35D7" w:rsidRDefault="000B35D7" w:rsidP="000B35D7">
      <w:pPr>
        <w:ind w:firstLine="420"/>
      </w:pPr>
      <w:r w:rsidRPr="003F24FD">
        <w:rPr>
          <w:rFonts w:hint="eastAsia"/>
          <w:color w:val="808080" w:themeColor="background1" w:themeShade="80"/>
        </w:rPr>
        <w:t>保存未加密的密码</w:t>
      </w:r>
      <w:r w:rsidRPr="003F24FD">
        <w:rPr>
          <w:rFonts w:hint="eastAsia"/>
          <w:color w:val="808080" w:themeColor="background1" w:themeShade="80"/>
        </w:rPr>
        <w:t>(yes/no)?</w:t>
      </w:r>
      <w:proofErr w:type="gramStart"/>
      <w:r>
        <w:rPr>
          <w:rFonts w:hint="eastAsia"/>
        </w:rPr>
        <w:t>yes</w:t>
      </w:r>
      <w:proofErr w:type="gramEnd"/>
    </w:p>
    <w:p w:rsidR="000B35D7" w:rsidRPr="00F71476" w:rsidRDefault="000B35D7" w:rsidP="000B35D7">
      <w:pPr>
        <w:ind w:firstLine="420"/>
        <w:rPr>
          <w:color w:val="808080" w:themeColor="background1" w:themeShade="80"/>
        </w:rPr>
      </w:pPr>
      <w:r w:rsidRPr="00F71476">
        <w:rPr>
          <w:color w:val="808080" w:themeColor="background1" w:themeShade="80"/>
        </w:rPr>
        <w:t>1234</w:t>
      </w:r>
      <w:proofErr w:type="gramStart"/>
      <w:r w:rsidRPr="00F71476">
        <w:rPr>
          <w:color w:val="808080" w:themeColor="background1" w:themeShade="80"/>
        </w:rPr>
        <w:t>.xml</w:t>
      </w:r>
      <w:proofErr w:type="gramEnd"/>
    </w:p>
    <w:p w:rsidR="000B35D7" w:rsidRDefault="000B35D7" w:rsidP="000B35D7">
      <w:pPr>
        <w:ind w:firstLine="420"/>
      </w:pPr>
    </w:p>
    <w:p w:rsidR="000B35D7" w:rsidRDefault="000B35D7" w:rsidP="000B35D7">
      <w:pPr>
        <w:ind w:firstLine="420"/>
      </w:pPr>
      <w:r>
        <w:rPr>
          <w:rFonts w:hint="eastAsia"/>
        </w:rPr>
        <w:t>最后，按照提示将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/www/.subversion/servers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中设置选项“</w:t>
      </w:r>
      <w:r>
        <w:rPr>
          <w:rFonts w:hint="eastAsia"/>
        </w:rPr>
        <w:t>store-plaintext-passwords</w:t>
      </w:r>
      <w:r>
        <w:rPr>
          <w:rFonts w:hint="eastAsia"/>
        </w:rPr>
        <w:t>”为“</w:t>
      </w:r>
      <w:r>
        <w:rPr>
          <w:rFonts w:hint="eastAsia"/>
        </w:rPr>
        <w:t>yes</w:t>
      </w:r>
      <w:r>
        <w:rPr>
          <w:rFonts w:hint="eastAsia"/>
        </w:rPr>
        <w:t>”。</w:t>
      </w:r>
    </w:p>
    <w:p w:rsidR="000B35D7" w:rsidRDefault="000B35D7" w:rsidP="000B35D7">
      <w:pPr>
        <w:ind w:firstLine="420"/>
      </w:pPr>
      <w:r>
        <w:rPr>
          <w:rFonts w:hint="eastAsia"/>
        </w:rPr>
        <w:t>最后，当出现如下情形，即验证成功：</w:t>
      </w:r>
    </w:p>
    <w:p w:rsidR="000B35D7" w:rsidRDefault="000B35D7" w:rsidP="000B35D7">
      <w:pPr>
        <w:ind w:firstLine="420"/>
      </w:pPr>
      <w:proofErr w:type="gramStart"/>
      <w:r>
        <w:t>bash-4.1</w:t>
      </w:r>
      <w:proofErr w:type="gramEnd"/>
      <w:r>
        <w:t xml:space="preserve">$ </w:t>
      </w:r>
      <w:proofErr w:type="spellStart"/>
      <w:r>
        <w:t>svn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https://172.16.160.2/svn/test4jenkins/1234.xml</w:t>
      </w:r>
    </w:p>
    <w:p w:rsidR="000B35D7" w:rsidRPr="00CE0939" w:rsidRDefault="000B35D7" w:rsidP="000B35D7">
      <w:pPr>
        <w:ind w:firstLine="420"/>
        <w:rPr>
          <w:color w:val="808080" w:themeColor="background1" w:themeShade="80"/>
        </w:rPr>
      </w:pPr>
      <w:r w:rsidRPr="00CE0939">
        <w:rPr>
          <w:color w:val="808080" w:themeColor="background1" w:themeShade="80"/>
        </w:rPr>
        <w:t>1234</w:t>
      </w:r>
      <w:proofErr w:type="gramStart"/>
      <w:r w:rsidRPr="00CE0939">
        <w:rPr>
          <w:color w:val="808080" w:themeColor="background1" w:themeShade="80"/>
        </w:rPr>
        <w:t>.xml</w:t>
      </w:r>
      <w:proofErr w:type="gramEnd"/>
    </w:p>
    <w:p w:rsidR="000B35D7" w:rsidRDefault="000B35D7" w:rsidP="000B35D7"/>
    <w:p w:rsidR="000B35D7" w:rsidRPr="000305B1" w:rsidRDefault="000B35D7" w:rsidP="000305B1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2" w:name="_Toc373224767"/>
      <w:r w:rsidRPr="000305B1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问题二：</w:t>
      </w:r>
      <w:r w:rsidR="000305B1" w:rsidRPr="000305B1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文件格式问题</w:t>
      </w:r>
      <w:bookmarkEnd w:id="2"/>
    </w:p>
    <w:p w:rsidR="000B35D7" w:rsidRDefault="000B35D7" w:rsidP="000B35D7">
      <w:r>
        <w:rPr>
          <w:rFonts w:hint="eastAsia"/>
        </w:rPr>
        <w:t>文件格式的问题，无法进行代码比较等。</w:t>
      </w:r>
    </w:p>
    <w:p w:rsidR="000B35D7" w:rsidRPr="00AB0D9C" w:rsidRDefault="000B35D7" w:rsidP="000B35D7">
      <w:r>
        <w:rPr>
          <w:noProof/>
        </w:rPr>
        <w:drawing>
          <wp:inline distT="0" distB="0" distL="0" distR="0" wp14:anchorId="3251FA80" wp14:editId="0E03BFF8">
            <wp:extent cx="5274310" cy="753298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7" w:rsidRDefault="000B35D7" w:rsidP="000B35D7">
      <w:r>
        <w:rPr>
          <w:rFonts w:hint="eastAsia"/>
        </w:rPr>
        <w:t>解决方法，目前想到的有两种：</w:t>
      </w:r>
    </w:p>
    <w:p w:rsidR="000B35D7" w:rsidRDefault="000B35D7" w:rsidP="00761E1B">
      <w:pPr>
        <w:pStyle w:val="af3"/>
        <w:numPr>
          <w:ilvl w:val="0"/>
          <w:numId w:val="2"/>
        </w:numPr>
        <w:spacing w:line="240" w:lineRule="auto"/>
        <w:ind w:left="1692" w:firstLineChars="0"/>
      </w:pPr>
      <w:r>
        <w:rPr>
          <w:rFonts w:hint="eastAsia"/>
        </w:rPr>
        <w:t>将代码文件另存为</w:t>
      </w:r>
      <w:r>
        <w:rPr>
          <w:rFonts w:hint="eastAsia"/>
        </w:rPr>
        <w:t>UTF-8</w:t>
      </w:r>
      <w:r>
        <w:rPr>
          <w:rFonts w:hint="eastAsia"/>
        </w:rPr>
        <w:t>，用记事板打开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原文件，选择“另存为”，可以看到文件编码是</w:t>
      </w:r>
      <w:r>
        <w:rPr>
          <w:rFonts w:hint="eastAsia"/>
        </w:rPr>
        <w:t>ANCI</w:t>
      </w:r>
      <w:r>
        <w:rPr>
          <w:rFonts w:hint="eastAsia"/>
        </w:rPr>
        <w:t>，把它存为</w:t>
      </w:r>
      <w:r>
        <w:rPr>
          <w:rFonts w:hint="eastAsia"/>
        </w:rPr>
        <w:t>UTF-8</w:t>
      </w:r>
    </w:p>
    <w:p w:rsidR="000B35D7" w:rsidRDefault="000B35D7" w:rsidP="000B35D7">
      <w:pPr>
        <w:pStyle w:val="af3"/>
        <w:ind w:left="1260" w:firstLineChars="0" w:firstLine="0"/>
      </w:pPr>
      <w:r>
        <w:rPr>
          <w:noProof/>
        </w:rPr>
        <w:drawing>
          <wp:inline distT="0" distB="0" distL="0" distR="0" wp14:anchorId="1F8A6ED7" wp14:editId="1CCAFC7C">
            <wp:extent cx="5273040" cy="31019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5D7" w:rsidRDefault="000B35D7" w:rsidP="000B35D7">
      <w:pPr>
        <w:pStyle w:val="af3"/>
        <w:ind w:left="1260" w:firstLineChars="0" w:firstLine="0"/>
      </w:pPr>
      <w:r>
        <w:rPr>
          <w:rFonts w:hint="eastAsia"/>
        </w:rPr>
        <w:t>效果如下：（可以正常看到中文）</w:t>
      </w:r>
    </w:p>
    <w:p w:rsidR="000B35D7" w:rsidRDefault="000B35D7" w:rsidP="000B35D7">
      <w:pPr>
        <w:pStyle w:val="af3"/>
        <w:ind w:left="1260" w:firstLineChars="0" w:firstLine="0"/>
      </w:pPr>
      <w:r>
        <w:rPr>
          <w:noProof/>
        </w:rPr>
        <w:drawing>
          <wp:inline distT="0" distB="0" distL="0" distR="0" wp14:anchorId="7033844D" wp14:editId="036771D1">
            <wp:extent cx="5274310" cy="1458371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7" w:rsidRDefault="000B35D7" w:rsidP="000B35D7">
      <w:pPr>
        <w:pStyle w:val="af3"/>
        <w:ind w:left="1260" w:firstLineChars="0" w:firstLine="0"/>
      </w:pPr>
    </w:p>
    <w:p w:rsidR="000B35D7" w:rsidRDefault="000B35D7" w:rsidP="00761E1B">
      <w:pPr>
        <w:pStyle w:val="af3"/>
        <w:numPr>
          <w:ilvl w:val="0"/>
          <w:numId w:val="2"/>
        </w:numPr>
        <w:spacing w:line="240" w:lineRule="auto"/>
        <w:ind w:left="1692" w:firstLineChars="0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phabricator</w:t>
      </w:r>
      <w:proofErr w:type="spellEnd"/>
      <w:r>
        <w:rPr>
          <w:rFonts w:hint="eastAsia"/>
        </w:rPr>
        <w:t>编码设置为相应的格式（这里</w:t>
      </w:r>
      <w:r w:rsidR="00115A40">
        <w:rPr>
          <w:rFonts w:hint="eastAsia"/>
        </w:rPr>
        <w:t>c</w:t>
      </w:r>
      <w:r w:rsidR="00115A40">
        <w:rPr>
          <w:rFonts w:hint="eastAsia"/>
        </w:rPr>
        <w:t>，</w:t>
      </w:r>
      <w:proofErr w:type="spellStart"/>
      <w:r w:rsidR="00115A40">
        <w:rPr>
          <w:rFonts w:hint="eastAsia"/>
        </w:rPr>
        <w:t>cpp</w:t>
      </w:r>
      <w:proofErr w:type="spellEnd"/>
      <w:r w:rsidR="00115A40">
        <w:rPr>
          <w:rFonts w:hint="eastAsia"/>
        </w:rPr>
        <w:t>文件</w:t>
      </w:r>
      <w:r>
        <w:rPr>
          <w:rFonts w:hint="eastAsia"/>
        </w:rPr>
        <w:t>是</w:t>
      </w:r>
      <w:r>
        <w:rPr>
          <w:rFonts w:hint="eastAsia"/>
        </w:rPr>
        <w:t>ASCII</w:t>
      </w:r>
      <w:r w:rsidR="00115A40">
        <w:rPr>
          <w:rFonts w:hint="eastAsia"/>
        </w:rPr>
        <w:t>编码，设置为</w:t>
      </w:r>
      <w:r w:rsidR="00115A40">
        <w:rPr>
          <w:rFonts w:hint="eastAsia"/>
        </w:rPr>
        <w:t>GB2312</w:t>
      </w:r>
      <w:r>
        <w:rPr>
          <w:rFonts w:hint="eastAsia"/>
        </w:rPr>
        <w:t>）</w:t>
      </w:r>
    </w:p>
    <w:p w:rsidR="000B35D7" w:rsidRDefault="00115A40" w:rsidP="000B35D7">
      <w:pPr>
        <w:pStyle w:val="af3"/>
        <w:ind w:left="1260" w:firstLineChars="0" w:firstLine="0"/>
      </w:pPr>
      <w:r>
        <w:rPr>
          <w:noProof/>
        </w:rPr>
        <w:drawing>
          <wp:inline distT="0" distB="0" distL="0" distR="0" wp14:anchorId="3F440B33" wp14:editId="18CC7C55">
            <wp:extent cx="5486400" cy="34556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36" w:rsidRDefault="001114AA" w:rsidP="00950736">
      <w:pPr>
        <w:pStyle w:val="af3"/>
        <w:ind w:left="1260" w:firstLineChars="0" w:firstLine="0"/>
      </w:pPr>
      <w:r>
        <w:rPr>
          <w:rFonts w:hint="eastAsia"/>
        </w:rPr>
        <w:t>a</w:t>
      </w:r>
      <w:r w:rsidR="00950736">
        <w:rPr>
          <w:rFonts w:hint="eastAsia"/>
        </w:rPr>
        <w:t>rc diff</w:t>
      </w:r>
      <w:r w:rsidR="00950736">
        <w:rPr>
          <w:rFonts w:hint="eastAsia"/>
        </w:rPr>
        <w:t>提交时，相应地加上</w:t>
      </w:r>
      <w:r w:rsidR="00950736">
        <w:rPr>
          <w:rFonts w:hint="eastAsia"/>
        </w:rPr>
        <w:t>--encoding GB2312(</w:t>
      </w:r>
      <w:r w:rsidR="00957C5C">
        <w:t xml:space="preserve">arc diff </w:t>
      </w:r>
      <w:r w:rsidR="00950736" w:rsidRPr="00950736">
        <w:t>--encoding GB2312</w:t>
      </w:r>
      <w:r w:rsidR="00950736">
        <w:rPr>
          <w:rFonts w:hint="eastAsia"/>
        </w:rPr>
        <w:t>)</w:t>
      </w:r>
      <w:r w:rsidR="00841509">
        <w:rPr>
          <w:rFonts w:hint="eastAsia"/>
        </w:rPr>
        <w:t>.</w:t>
      </w:r>
    </w:p>
    <w:p w:rsidR="000B35D7" w:rsidRDefault="00115A40" w:rsidP="000B35D7">
      <w:pPr>
        <w:pStyle w:val="af3"/>
        <w:ind w:left="1260" w:firstLineChars="0" w:firstLine="0"/>
      </w:pPr>
      <w:r>
        <w:rPr>
          <w:rFonts w:hint="eastAsia"/>
        </w:rPr>
        <w:t>效果如下：（可以看到中文</w:t>
      </w:r>
      <w:r w:rsidR="000B35D7">
        <w:rPr>
          <w:rFonts w:hint="eastAsia"/>
        </w:rPr>
        <w:t>）</w:t>
      </w:r>
    </w:p>
    <w:p w:rsidR="000B35D7" w:rsidRDefault="00115A40" w:rsidP="000B35D7">
      <w:pPr>
        <w:pStyle w:val="af3"/>
        <w:ind w:left="1260" w:firstLineChars="0" w:firstLine="0"/>
      </w:pPr>
      <w:r>
        <w:rPr>
          <w:noProof/>
        </w:rPr>
        <w:drawing>
          <wp:inline distT="0" distB="0" distL="0" distR="0" wp14:anchorId="357C45AF" wp14:editId="7ECEBABA">
            <wp:extent cx="5486400" cy="1771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7" w:rsidRPr="00FF39C7" w:rsidRDefault="000B35D7" w:rsidP="00FF39C7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3" w:name="_Toc373224768"/>
      <w:r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问题三：</w:t>
      </w:r>
      <w:proofErr w:type="spellStart"/>
      <w:r w:rsidR="00797BF4"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mbstring</w:t>
      </w:r>
      <w:proofErr w:type="spellEnd"/>
      <w:r w:rsidR="00797BF4"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库</w:t>
      </w:r>
      <w:proofErr w:type="gramStart"/>
      <w:r w:rsidR="00797BF4"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不</w:t>
      </w:r>
      <w:proofErr w:type="gramEnd"/>
      <w:r w:rsidR="00797BF4"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可用</w:t>
      </w:r>
      <w:bookmarkEnd w:id="3"/>
    </w:p>
    <w:p w:rsidR="000B35D7" w:rsidRDefault="000B35D7" w:rsidP="000B35D7">
      <w:pPr>
        <w:rPr>
          <w:noProof/>
        </w:rPr>
      </w:pPr>
      <w:r>
        <w:rPr>
          <w:rFonts w:hint="eastAsia"/>
          <w:noProof/>
        </w:rPr>
        <w:t>phabricator</w:t>
      </w:r>
      <w:r>
        <w:rPr>
          <w:rFonts w:hint="eastAsia"/>
          <w:noProof/>
        </w:rPr>
        <w:t>客户端执行</w:t>
      </w:r>
      <w:r>
        <w:rPr>
          <w:rFonts w:hint="eastAsia"/>
          <w:noProof/>
        </w:rPr>
        <w:t>arc diff</w:t>
      </w:r>
      <w:r>
        <w:rPr>
          <w:rFonts w:hint="eastAsia"/>
          <w:noProof/>
        </w:rPr>
        <w:t>时出错，提示</w:t>
      </w:r>
      <w:r>
        <w:rPr>
          <w:rFonts w:hint="eastAsia"/>
          <w:noProof/>
        </w:rPr>
        <w:t>mbstring</w:t>
      </w:r>
      <w:r>
        <w:rPr>
          <w:rFonts w:hint="eastAsia"/>
          <w:noProof/>
        </w:rPr>
        <w:t>库不可用。</w:t>
      </w:r>
    </w:p>
    <w:p w:rsidR="000B35D7" w:rsidRDefault="000B35D7" w:rsidP="000B35D7">
      <w:r>
        <w:rPr>
          <w:noProof/>
        </w:rPr>
        <w:drawing>
          <wp:inline distT="0" distB="0" distL="0" distR="0" wp14:anchorId="1BCFE7AC" wp14:editId="11F77539">
            <wp:extent cx="5274310" cy="415108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D7" w:rsidRDefault="000B35D7" w:rsidP="000B35D7">
      <w:r>
        <w:rPr>
          <w:rFonts w:hint="eastAsia"/>
        </w:rPr>
        <w:t>解决：</w:t>
      </w:r>
    </w:p>
    <w:p w:rsidR="000B35D7" w:rsidRDefault="000B35D7" w:rsidP="000B35D7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lastRenderedPageBreak/>
        <w:t>打开</w:t>
      </w:r>
      <w:r>
        <w:rPr>
          <w:rFonts w:ascii="Arial" w:hAnsi="Arial" w:cs="Arial"/>
          <w:color w:val="333333"/>
          <w:szCs w:val="21"/>
        </w:rPr>
        <w:t>php.ini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把</w:t>
      </w:r>
      <w:r>
        <w:rPr>
          <w:rFonts w:ascii="Arial" w:hAnsi="Arial" w:cs="Arial"/>
          <w:color w:val="333333"/>
          <w:szCs w:val="21"/>
        </w:rPr>
        <w:br/>
        <w:t>;extension=php_mbstring.dll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改成</w:t>
      </w:r>
      <w:r>
        <w:rPr>
          <w:rFonts w:ascii="Arial" w:hAnsi="Arial" w:cs="Arial"/>
          <w:color w:val="333333"/>
          <w:szCs w:val="21"/>
        </w:rPr>
        <w:br/>
        <w:t>extension=php_mbstring.</w:t>
      </w:r>
      <w:proofErr w:type="gramStart"/>
      <w:r>
        <w:rPr>
          <w:rFonts w:ascii="Arial" w:hAnsi="Arial" w:cs="Arial"/>
          <w:color w:val="333333"/>
          <w:szCs w:val="21"/>
        </w:rPr>
        <w:t>dll</w:t>
      </w:r>
      <w:proofErr w:type="gramEnd"/>
    </w:p>
    <w:p w:rsidR="00C239DA" w:rsidRPr="00FF39C7" w:rsidRDefault="00C239DA" w:rsidP="00C239DA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4" w:name="_Toc373224769"/>
      <w:r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问题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四</w:t>
      </w:r>
      <w:r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：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 xml:space="preserve">arc diff + 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文件名指定文件时，提示文件没有修改</w:t>
      </w:r>
      <w:bookmarkEnd w:id="4"/>
    </w:p>
    <w:p w:rsidR="00C239DA" w:rsidRPr="00C239DA" w:rsidRDefault="005975E8" w:rsidP="000B35D7">
      <w:r>
        <w:rPr>
          <w:rFonts w:hint="eastAsia"/>
        </w:rPr>
        <w:t>具体现象如下图：</w:t>
      </w:r>
    </w:p>
    <w:p w:rsidR="00C239DA" w:rsidRDefault="00C239DA" w:rsidP="000B35D7">
      <w:r>
        <w:rPr>
          <w:noProof/>
        </w:rPr>
        <w:drawing>
          <wp:inline distT="0" distB="0" distL="0" distR="0" wp14:anchorId="2BD967FA" wp14:editId="3AE4E142">
            <wp:extent cx="5486400" cy="14947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DA" w:rsidRDefault="0005041E" w:rsidP="000B35D7">
      <w:r>
        <w:rPr>
          <w:rFonts w:hint="eastAsia"/>
        </w:rPr>
        <w:t>解决方法：</w:t>
      </w:r>
      <w:r w:rsidR="00B345F2">
        <w:rPr>
          <w:rFonts w:hint="eastAsia"/>
        </w:rPr>
        <w:t>首先查看提交的文件名或者路径是否正确，若果正确，</w:t>
      </w:r>
      <w:r>
        <w:rPr>
          <w:rFonts w:hint="eastAsia"/>
        </w:rPr>
        <w:t>个别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库</w:t>
      </w:r>
      <w:r w:rsidR="005D32A8">
        <w:rPr>
          <w:rFonts w:hint="eastAsia"/>
        </w:rPr>
        <w:t>也会</w:t>
      </w:r>
      <w:r>
        <w:rPr>
          <w:rFonts w:hint="eastAsia"/>
        </w:rPr>
        <w:t>出现该问题，可以在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根目录下操作即可</w:t>
      </w:r>
      <w:r w:rsidR="00161D3A">
        <w:rPr>
          <w:rFonts w:hint="eastAsia"/>
        </w:rPr>
        <w:t>(</w:t>
      </w:r>
      <w:r w:rsidR="00161D3A">
        <w:rPr>
          <w:rFonts w:hint="eastAsia"/>
        </w:rPr>
        <w:t>此处不需要</w:t>
      </w:r>
      <w:proofErr w:type="gramStart"/>
      <w:r w:rsidR="00161D3A">
        <w:rPr>
          <w:rFonts w:hint="eastAsia"/>
        </w:rPr>
        <w:t>手动敲带路径</w:t>
      </w:r>
      <w:proofErr w:type="gramEnd"/>
      <w:r w:rsidR="00161D3A">
        <w:rPr>
          <w:rFonts w:hint="eastAsia"/>
        </w:rPr>
        <w:t>的文件名，见《</w:t>
      </w:r>
      <w:proofErr w:type="spellStart"/>
      <w:r w:rsidR="00161D3A" w:rsidRPr="00161D3A">
        <w:rPr>
          <w:rFonts w:hint="eastAsia"/>
        </w:rPr>
        <w:t>phabricator</w:t>
      </w:r>
      <w:proofErr w:type="spellEnd"/>
      <w:r w:rsidR="00161D3A" w:rsidRPr="00161D3A">
        <w:rPr>
          <w:rFonts w:hint="eastAsia"/>
        </w:rPr>
        <w:t>使用技巧（提高篇）</w:t>
      </w:r>
      <w:r w:rsidR="00161D3A" w:rsidRPr="00161D3A">
        <w:rPr>
          <w:rFonts w:hint="eastAsia"/>
        </w:rPr>
        <w:t>.</w:t>
      </w:r>
      <w:proofErr w:type="spellStart"/>
      <w:r w:rsidR="00161D3A" w:rsidRPr="00161D3A">
        <w:rPr>
          <w:rFonts w:hint="eastAsia"/>
        </w:rPr>
        <w:t>docx</w:t>
      </w:r>
      <w:proofErr w:type="spellEnd"/>
      <w:r w:rsidR="00161D3A">
        <w:rPr>
          <w:rFonts w:hint="eastAsia"/>
        </w:rPr>
        <w:t>》</w:t>
      </w:r>
      <w:r w:rsidR="00161D3A">
        <w:rPr>
          <w:rFonts w:hint="eastAsia"/>
        </w:rPr>
        <w:t>)</w:t>
      </w:r>
      <w:r>
        <w:rPr>
          <w:rFonts w:hint="eastAsia"/>
        </w:rPr>
        <w:t>。如下图：</w:t>
      </w:r>
    </w:p>
    <w:p w:rsidR="0005041E" w:rsidRDefault="003C2058" w:rsidP="000B35D7">
      <w:r>
        <w:rPr>
          <w:noProof/>
        </w:rPr>
        <w:drawing>
          <wp:inline distT="0" distB="0" distL="0" distR="0" wp14:anchorId="0B6FB391" wp14:editId="11D749F0">
            <wp:extent cx="5486400" cy="561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DE" w:rsidRPr="00FF39C7" w:rsidRDefault="000D36DE" w:rsidP="000D36DE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5" w:name="_Toc373224770"/>
      <w:r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lastRenderedPageBreak/>
        <w:t>问题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五</w:t>
      </w:r>
      <w:r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：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arc diff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时，</w:t>
      </w:r>
      <w:r w:rsidR="00EF107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出现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提示</w:t>
      </w:r>
      <w:r w:rsidR="00B0188F" w:rsidRPr="00B0188F">
        <w:rPr>
          <w:rFonts w:ascii="Times New Roman" w:eastAsia="宋体" w:hAnsi="Times New Roman"/>
          <w:b/>
          <w:color w:val="000000" w:themeColor="text1"/>
          <w:sz w:val="32"/>
          <w:szCs w:val="32"/>
        </w:rPr>
        <w:t>Invalid Content Encoding (Non-UTF8)</w:t>
      </w:r>
      <w:bookmarkEnd w:id="5"/>
    </w:p>
    <w:p w:rsidR="000D36DE" w:rsidRDefault="00B0188F" w:rsidP="000B35D7">
      <w:r>
        <w:rPr>
          <w:noProof/>
        </w:rPr>
        <w:drawing>
          <wp:inline distT="0" distB="0" distL="0" distR="0">
            <wp:extent cx="5762625" cy="25431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666" w:rsidRDefault="000F5666" w:rsidP="000B35D7">
      <w:r>
        <w:rPr>
          <w:rFonts w:hint="eastAsia"/>
        </w:rPr>
        <w:t>现象：提示是否将文件标记为二进制文件，如果选否则流程退出，选是则评审时无法呈现文件内容。</w:t>
      </w:r>
    </w:p>
    <w:p w:rsidR="000F5666" w:rsidRDefault="000F5666" w:rsidP="000B35D7">
      <w:r>
        <w:rPr>
          <w:rFonts w:hint="eastAsia"/>
        </w:rPr>
        <w:t>解决：此处先选否，重新敲</w:t>
      </w:r>
      <w:r>
        <w:rPr>
          <w:rFonts w:hint="eastAsia"/>
        </w:rPr>
        <w:t>arc diff</w:t>
      </w:r>
      <w:r>
        <w:rPr>
          <w:rFonts w:hint="eastAsia"/>
        </w:rPr>
        <w:t>命令，带上</w:t>
      </w:r>
      <w:r>
        <w:t>—</w:t>
      </w:r>
      <w:r>
        <w:rPr>
          <w:rFonts w:hint="eastAsia"/>
        </w:rPr>
        <w:t>encoding ASCII</w:t>
      </w:r>
      <w:r>
        <w:rPr>
          <w:rFonts w:hint="eastAsia"/>
        </w:rPr>
        <w:t>参数如下图即可。</w:t>
      </w:r>
    </w:p>
    <w:p w:rsidR="000F5666" w:rsidRPr="000F5666" w:rsidRDefault="000F5666" w:rsidP="000F5666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534150" cy="231884"/>
            <wp:effectExtent l="0" t="0" r="0" b="0"/>
            <wp:docPr id="11" name="图片 11" descr="D:\program files\TrueLink\Users\liuhuajie@kedacom.com\KDCPic\97736741-f19e-4034-8e75-ba3c123042b8_98becebc-52ee-4c48-962f-4d9e80a42798@kedacom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\TrueLink\Users\liuhuajie@kedacom.com\KDCPic\97736741-f19e-4034-8e75-ba3c123042b8_98becebc-52ee-4c48-962f-4d9e80a42798@kedacom.co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3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29A" w:rsidRDefault="0095229A" w:rsidP="0095229A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6" w:name="_Toc373224771"/>
      <w:r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问题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六</w:t>
      </w:r>
      <w:r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：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arc diff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时，出现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 xml:space="preserve">Invalid or missing field </w:t>
      </w:r>
      <w:r>
        <w:rPr>
          <w:rFonts w:ascii="Times New Roman" w:eastAsia="宋体" w:hAnsi="Times New Roman"/>
          <w:b/>
          <w:color w:val="000000" w:themeColor="text1"/>
          <w:sz w:val="32"/>
          <w:szCs w:val="32"/>
        </w:rPr>
        <w:t>‘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Title</w:t>
      </w:r>
      <w:r>
        <w:rPr>
          <w:rFonts w:ascii="Times New Roman" w:eastAsia="宋体" w:hAnsi="Times New Roman"/>
          <w:b/>
          <w:color w:val="000000" w:themeColor="text1"/>
          <w:sz w:val="32"/>
          <w:szCs w:val="32"/>
        </w:rPr>
        <w:t>’</w:t>
      </w:r>
      <w:bookmarkEnd w:id="6"/>
    </w:p>
    <w:p w:rsidR="0095229A" w:rsidRPr="0095229A" w:rsidRDefault="0095229A" w:rsidP="0095229A">
      <w:r>
        <w:rPr>
          <w:rFonts w:hint="eastAsia"/>
        </w:rPr>
        <w:t>具体现象如下图：</w:t>
      </w:r>
    </w:p>
    <w:p w:rsidR="000F5666" w:rsidRDefault="0095229A" w:rsidP="0095229A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E6C064A" wp14:editId="513A21F1">
            <wp:extent cx="5829300" cy="1447800"/>
            <wp:effectExtent l="0" t="0" r="0" b="0"/>
            <wp:docPr id="12" name="图片 12" descr="D:\program files\TrueLink\Users\liuhuajie@kedacom.com\KDCPic\9b877ce4-3d03-4172-a023-0dab07a85086_31278a29-0a7b-4a2a-81d6-a559125f1957@kedacom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\TrueLink\Users\liuhuajie@kedacom.com\KDCPic\9b877ce4-3d03-4172-a023-0dab07a85086_31278a29-0a7b-4a2a-81d6-a559125f1957@kedacom.co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29A" w:rsidRDefault="0095229A" w:rsidP="0095229A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解决：该问题基本上都是编码格式导致的</w:t>
      </w:r>
      <w:r w:rsidR="0060743F">
        <w:rPr>
          <w:rFonts w:ascii="宋体" w:hAnsi="宋体" w:cs="宋体" w:hint="eastAsia"/>
          <w:kern w:val="0"/>
          <w:sz w:val="24"/>
        </w:rPr>
        <w:t>。</w:t>
      </w:r>
      <w:r>
        <w:rPr>
          <w:rFonts w:ascii="宋体" w:hAnsi="宋体" w:cs="宋体" w:hint="eastAsia"/>
          <w:kern w:val="0"/>
          <w:sz w:val="24"/>
        </w:rPr>
        <w:t>如果arc diff使用-F参数，建议从</w:t>
      </w:r>
      <w:r w:rsidR="00A671BB">
        <w:rPr>
          <w:rFonts w:ascii="宋体" w:hAnsi="宋体" w:cs="宋体" w:hint="eastAsia"/>
          <w:kern w:val="0"/>
          <w:sz w:val="24"/>
        </w:rPr>
        <w:t>《</w:t>
      </w:r>
      <w:proofErr w:type="spellStart"/>
      <w:r w:rsidR="00A671BB" w:rsidRPr="00A671BB">
        <w:rPr>
          <w:rFonts w:ascii="宋体" w:hAnsi="宋体" w:cs="宋体" w:hint="eastAsia"/>
          <w:kern w:val="0"/>
          <w:sz w:val="24"/>
        </w:rPr>
        <w:t>phabricator</w:t>
      </w:r>
      <w:proofErr w:type="spellEnd"/>
      <w:r w:rsidR="00A671BB" w:rsidRPr="00A671BB">
        <w:rPr>
          <w:rFonts w:ascii="宋体" w:hAnsi="宋体" w:cs="宋体" w:hint="eastAsia"/>
          <w:kern w:val="0"/>
          <w:sz w:val="24"/>
        </w:rPr>
        <w:t>使用技巧（提高篇）.</w:t>
      </w:r>
      <w:proofErr w:type="spellStart"/>
      <w:r w:rsidR="00A671BB" w:rsidRPr="00A671BB">
        <w:rPr>
          <w:rFonts w:ascii="宋体" w:hAnsi="宋体" w:cs="宋体" w:hint="eastAsia"/>
          <w:kern w:val="0"/>
          <w:sz w:val="24"/>
        </w:rPr>
        <w:t>docx</w:t>
      </w:r>
      <w:proofErr w:type="spellEnd"/>
      <w:r w:rsidR="00A671BB">
        <w:rPr>
          <w:rFonts w:ascii="宋体" w:hAnsi="宋体" w:cs="宋体" w:hint="eastAsia"/>
          <w:kern w:val="0"/>
          <w:sz w:val="24"/>
        </w:rPr>
        <w:t>》</w:t>
      </w:r>
      <w:r w:rsidR="00597520">
        <w:rPr>
          <w:rFonts w:ascii="宋体" w:hAnsi="宋体" w:cs="宋体" w:hint="eastAsia"/>
          <w:kern w:val="0"/>
          <w:sz w:val="24"/>
        </w:rPr>
        <w:t>第四部分</w:t>
      </w:r>
      <w:r w:rsidR="00A671BB">
        <w:rPr>
          <w:rFonts w:ascii="宋体" w:hAnsi="宋体" w:cs="宋体" w:hint="eastAsia"/>
          <w:kern w:val="0"/>
          <w:sz w:val="24"/>
        </w:rPr>
        <w:t>下载</w:t>
      </w:r>
      <w:r w:rsidR="00597520">
        <w:rPr>
          <w:rFonts w:ascii="宋体" w:hAnsi="宋体" w:cs="宋体" w:hint="eastAsia"/>
          <w:kern w:val="0"/>
          <w:sz w:val="24"/>
        </w:rPr>
        <w:t>template.txt文件到本地，修改后使用</w:t>
      </w:r>
      <w:r w:rsidR="0060743F">
        <w:rPr>
          <w:rFonts w:ascii="宋体" w:hAnsi="宋体" w:cs="宋体" w:hint="eastAsia"/>
          <w:kern w:val="0"/>
          <w:sz w:val="24"/>
        </w:rPr>
        <w:t>；如果未使用-F参数出现该问题，建议换个编辑器（</w:t>
      </w:r>
      <w:proofErr w:type="spellStart"/>
      <w:r w:rsidR="0060743F">
        <w:rPr>
          <w:rFonts w:ascii="宋体" w:hAnsi="宋体" w:cs="宋体" w:hint="eastAsia"/>
          <w:kern w:val="0"/>
          <w:sz w:val="24"/>
        </w:rPr>
        <w:t>UE,notepad</w:t>
      </w:r>
      <w:proofErr w:type="spellEnd"/>
      <w:r w:rsidR="0060743F">
        <w:rPr>
          <w:rFonts w:ascii="宋体" w:hAnsi="宋体" w:cs="宋体" w:hint="eastAsia"/>
          <w:kern w:val="0"/>
          <w:sz w:val="24"/>
        </w:rPr>
        <w:t>++等）重新arc diff --create填写新的注释。</w:t>
      </w:r>
    </w:p>
    <w:p w:rsidR="007C386A" w:rsidRDefault="007C386A" w:rsidP="007C386A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7" w:name="_Toc373224772"/>
      <w:r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lastRenderedPageBreak/>
        <w:t>问题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七</w:t>
      </w:r>
      <w:r w:rsidRPr="00FF39C7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：</w:t>
      </w:r>
      <w:proofErr w:type="spellStart"/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phabricator</w:t>
      </w:r>
      <w:proofErr w:type="spellEnd"/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账户密码忘记如何处理</w:t>
      </w:r>
      <w:bookmarkEnd w:id="7"/>
    </w:p>
    <w:p w:rsidR="007C386A" w:rsidRPr="007C386A" w:rsidRDefault="007C386A" w:rsidP="007C386A">
      <w:r>
        <w:rPr>
          <w:rFonts w:hint="eastAsia"/>
        </w:rPr>
        <w:t>解决：联系</w:t>
      </w:r>
      <w:proofErr w:type="spellStart"/>
      <w:r>
        <w:rPr>
          <w:rFonts w:hint="eastAsia"/>
        </w:rPr>
        <w:t>cmo</w:t>
      </w:r>
      <w:proofErr w:type="spellEnd"/>
      <w:r>
        <w:rPr>
          <w:rFonts w:hint="eastAsia"/>
        </w:rPr>
        <w:t>，让她重新发一封</w:t>
      </w:r>
      <w:proofErr w:type="spellStart"/>
      <w:r>
        <w:rPr>
          <w:rFonts w:hint="eastAsia"/>
        </w:rPr>
        <w:t>phabricator</w:t>
      </w:r>
      <w:proofErr w:type="spellEnd"/>
      <w:r>
        <w:rPr>
          <w:rFonts w:hint="eastAsia"/>
        </w:rPr>
        <w:t>的</w:t>
      </w:r>
      <w:r>
        <w:rPr>
          <w:rFonts w:hint="eastAsia"/>
        </w:rPr>
        <w:t>welcome</w:t>
      </w:r>
      <w:r>
        <w:rPr>
          <w:rFonts w:hint="eastAsia"/>
        </w:rPr>
        <w:t>邮件，点击重新设置密码即可。</w:t>
      </w:r>
    </w:p>
    <w:p w:rsidR="007C386A" w:rsidRDefault="00C021EC" w:rsidP="0095229A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问题八：arc diff时，出现</w:t>
      </w:r>
      <w:proofErr w:type="spellStart"/>
      <w:r>
        <w:rPr>
          <w:rFonts w:ascii="宋体" w:hAnsi="宋体" w:cs="宋体" w:hint="eastAsia"/>
          <w:kern w:val="0"/>
          <w:sz w:val="24"/>
        </w:rPr>
        <w:t>CreateProcess</w:t>
      </w:r>
      <w:proofErr w:type="spellEnd"/>
      <w:r>
        <w:rPr>
          <w:rFonts w:ascii="宋体" w:hAnsi="宋体" w:cs="宋体" w:hint="eastAsia"/>
          <w:kern w:val="0"/>
          <w:sz w:val="24"/>
        </w:rPr>
        <w:t xml:space="preserve"> failed</w:t>
      </w:r>
    </w:p>
    <w:p w:rsidR="00C021EC" w:rsidRDefault="00C021EC" w:rsidP="0095229A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具体现象：</w:t>
      </w:r>
    </w:p>
    <w:p w:rsidR="00C021EC" w:rsidRDefault="00C021EC" w:rsidP="0095229A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BEF64B5" wp14:editId="788E35D1">
            <wp:extent cx="5486400" cy="71691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EC" w:rsidRDefault="00C021EC" w:rsidP="0095229A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</w:p>
    <w:p w:rsidR="00C021EC" w:rsidRDefault="00C021EC" w:rsidP="0095229A">
      <w:pPr>
        <w:widowControl/>
        <w:spacing w:line="240" w:lineRule="auto"/>
        <w:jc w:val="left"/>
        <w:rPr>
          <w:rFonts w:ascii="Arial" w:hAnsi="Arial" w:cs="Arial"/>
          <w:color w:val="444444"/>
          <w:kern w:val="0"/>
          <w:szCs w:val="21"/>
        </w:rPr>
      </w:pPr>
      <w:r>
        <w:rPr>
          <w:rFonts w:ascii="宋体" w:hAnsi="宋体" w:cs="宋体" w:hint="eastAsia"/>
          <w:kern w:val="0"/>
          <w:sz w:val="24"/>
        </w:rPr>
        <w:t>解决：editor</w:t>
      </w:r>
      <w:r>
        <w:rPr>
          <w:rFonts w:ascii="Arial" w:hAnsi="Arial" w:cs="Arial" w:hint="eastAsia"/>
          <w:color w:val="444444"/>
          <w:kern w:val="0"/>
          <w:szCs w:val="21"/>
        </w:rPr>
        <w:t>设置</w:t>
      </w:r>
      <w:r>
        <w:rPr>
          <w:rFonts w:ascii="Arial" w:hAnsi="Arial" w:cs="Arial"/>
          <w:color w:val="444444"/>
          <w:kern w:val="0"/>
          <w:szCs w:val="21"/>
        </w:rPr>
        <w:t>editor</w:t>
      </w:r>
      <w:r>
        <w:rPr>
          <w:rFonts w:ascii="Arial" w:hAnsi="Arial" w:cs="Arial" w:hint="eastAsia"/>
          <w:color w:val="444444"/>
          <w:kern w:val="0"/>
          <w:szCs w:val="21"/>
        </w:rPr>
        <w:t>路径出错</w:t>
      </w:r>
    </w:p>
    <w:p w:rsidR="00C021EC" w:rsidRDefault="00C021EC" w:rsidP="0095229A">
      <w:pPr>
        <w:widowControl/>
        <w:spacing w:line="240" w:lineRule="auto"/>
        <w:jc w:val="left"/>
        <w:rPr>
          <w:rFonts w:ascii="Arial" w:hAnsi="Arial" w:cs="Arial"/>
          <w:color w:val="444444"/>
          <w:kern w:val="0"/>
          <w:szCs w:val="21"/>
        </w:rPr>
      </w:pPr>
    </w:p>
    <w:p w:rsidR="00143555" w:rsidRDefault="00C021EC" w:rsidP="0095229A">
      <w:pPr>
        <w:widowControl/>
        <w:spacing w:line="240" w:lineRule="auto"/>
        <w:jc w:val="left"/>
        <w:rPr>
          <w:rFonts w:ascii="Arial" w:hAnsi="Arial" w:cs="Arial"/>
          <w:color w:val="444444"/>
          <w:kern w:val="0"/>
          <w:szCs w:val="21"/>
        </w:rPr>
      </w:pPr>
      <w:proofErr w:type="spellStart"/>
      <w:r>
        <w:rPr>
          <w:rFonts w:ascii="Arial" w:hAnsi="Arial" w:cs="Arial"/>
          <w:color w:val="444444"/>
          <w:kern w:val="0"/>
          <w:szCs w:val="21"/>
        </w:rPr>
        <w:t>Cmd</w:t>
      </w:r>
      <w:proofErr w:type="spellEnd"/>
      <w:r>
        <w:rPr>
          <w:rFonts w:ascii="Arial" w:hAnsi="Arial" w:cs="Arial" w:hint="eastAsia"/>
          <w:color w:val="444444"/>
          <w:kern w:val="0"/>
          <w:szCs w:val="21"/>
        </w:rPr>
        <w:t>—</w:t>
      </w:r>
      <w:r>
        <w:rPr>
          <w:rFonts w:ascii="Arial" w:hAnsi="Arial" w:cs="Arial" w:hint="eastAsia"/>
          <w:color w:val="444444"/>
          <w:kern w:val="0"/>
          <w:szCs w:val="21"/>
        </w:rPr>
        <w:t>&gt;</w:t>
      </w:r>
    </w:p>
    <w:p w:rsidR="00C021EC" w:rsidRDefault="00C021EC" w:rsidP="0095229A">
      <w:pPr>
        <w:widowControl/>
        <w:spacing w:line="240" w:lineRule="auto"/>
        <w:jc w:val="left"/>
        <w:rPr>
          <w:rFonts w:ascii="宋体" w:cs="宋体"/>
          <w:color w:val="000000"/>
          <w:kern w:val="0"/>
          <w:sz w:val="24"/>
        </w:rPr>
      </w:pPr>
      <w:r>
        <w:rPr>
          <w:rFonts w:ascii="宋体" w:cs="宋体" w:hint="eastAsia"/>
          <w:color w:val="000000"/>
          <w:kern w:val="0"/>
          <w:sz w:val="24"/>
        </w:rPr>
        <w:t>设置notepad++:</w:t>
      </w:r>
    </w:p>
    <w:p w:rsidR="00C021EC" w:rsidRDefault="00C021EC" w:rsidP="0095229A">
      <w:pPr>
        <w:widowControl/>
        <w:spacing w:line="240" w:lineRule="auto"/>
        <w:jc w:val="left"/>
        <w:rPr>
          <w:rFonts w:ascii="宋体" w:cs="宋体"/>
          <w:color w:val="000000"/>
          <w:kern w:val="0"/>
          <w:sz w:val="24"/>
        </w:rPr>
      </w:pPr>
      <w:proofErr w:type="gramStart"/>
      <w:r>
        <w:rPr>
          <w:rFonts w:ascii="宋体" w:cs="宋体" w:hint="eastAsia"/>
          <w:color w:val="000000"/>
          <w:kern w:val="0"/>
          <w:sz w:val="24"/>
        </w:rPr>
        <w:t>a</w:t>
      </w:r>
      <w:r w:rsidRPr="00C021EC">
        <w:rPr>
          <w:rFonts w:ascii="宋体" w:cs="宋体" w:hint="eastAsia"/>
          <w:color w:val="000000"/>
          <w:kern w:val="0"/>
          <w:sz w:val="24"/>
        </w:rPr>
        <w:t>rc</w:t>
      </w:r>
      <w:proofErr w:type="gramEnd"/>
      <w:r w:rsidRPr="00C021EC">
        <w:rPr>
          <w:rFonts w:ascii="宋体" w:cs="宋体" w:hint="eastAsia"/>
          <w:color w:val="000000"/>
          <w:kern w:val="0"/>
          <w:sz w:val="24"/>
        </w:rPr>
        <w:t xml:space="preserve"> </w:t>
      </w:r>
      <w:r w:rsidRPr="00C021EC">
        <w:rPr>
          <w:rFonts w:ascii="宋体" w:cs="宋体"/>
          <w:color w:val="000000"/>
          <w:kern w:val="0"/>
          <w:sz w:val="24"/>
        </w:rPr>
        <w:t>set-</w:t>
      </w:r>
      <w:proofErr w:type="spellStart"/>
      <w:r w:rsidRPr="00C021EC">
        <w:rPr>
          <w:rFonts w:ascii="宋体" w:cs="宋体"/>
          <w:color w:val="000000"/>
          <w:kern w:val="0"/>
          <w:sz w:val="24"/>
        </w:rPr>
        <w:t>config</w:t>
      </w:r>
      <w:proofErr w:type="spellEnd"/>
      <w:r w:rsidRPr="00C021EC">
        <w:rPr>
          <w:rFonts w:ascii="宋体" w:cs="宋体"/>
          <w:color w:val="000000"/>
          <w:kern w:val="0"/>
          <w:sz w:val="24"/>
        </w:rPr>
        <w:t xml:space="preserve"> editor "\"C:\Program Files\Notepad++\notepad++.exe\" -</w:t>
      </w:r>
      <w:proofErr w:type="spellStart"/>
      <w:r w:rsidRPr="00C021EC">
        <w:rPr>
          <w:rFonts w:ascii="宋体" w:cs="宋体"/>
          <w:color w:val="000000"/>
          <w:kern w:val="0"/>
          <w:sz w:val="24"/>
        </w:rPr>
        <w:t>multiInst</w:t>
      </w:r>
      <w:proofErr w:type="spellEnd"/>
      <w:r w:rsidRPr="00C021EC">
        <w:rPr>
          <w:rFonts w:ascii="宋体" w:cs="宋体"/>
          <w:color w:val="000000"/>
          <w:kern w:val="0"/>
          <w:sz w:val="24"/>
        </w:rPr>
        <w:t xml:space="preserve"> -</w:t>
      </w:r>
      <w:proofErr w:type="spellStart"/>
      <w:r w:rsidRPr="00C021EC">
        <w:rPr>
          <w:rFonts w:ascii="宋体" w:cs="宋体"/>
          <w:color w:val="000000"/>
          <w:kern w:val="0"/>
          <w:sz w:val="24"/>
        </w:rPr>
        <w:t>nosession</w:t>
      </w:r>
      <w:proofErr w:type="spellEnd"/>
      <w:r w:rsidRPr="00C021EC">
        <w:rPr>
          <w:rFonts w:ascii="宋体" w:cs="宋体"/>
          <w:color w:val="000000"/>
          <w:kern w:val="0"/>
          <w:sz w:val="24"/>
        </w:rPr>
        <w:t>"</w:t>
      </w:r>
    </w:p>
    <w:p w:rsidR="00143555" w:rsidRDefault="00143555" w:rsidP="00143555">
      <w:pPr>
        <w:widowControl/>
        <w:spacing w:line="240" w:lineRule="auto"/>
        <w:jc w:val="left"/>
        <w:rPr>
          <w:rFonts w:ascii="宋体" w:cs="宋体"/>
          <w:color w:val="000000"/>
          <w:kern w:val="0"/>
          <w:sz w:val="24"/>
        </w:rPr>
      </w:pPr>
      <w:r>
        <w:rPr>
          <w:rFonts w:ascii="宋体" w:cs="宋体" w:hint="eastAsia"/>
          <w:color w:val="000000"/>
          <w:kern w:val="0"/>
          <w:sz w:val="24"/>
        </w:rPr>
        <w:t>设置UE：</w:t>
      </w:r>
    </w:p>
    <w:p w:rsidR="00143555" w:rsidRDefault="00143555" w:rsidP="00143555">
      <w:pPr>
        <w:widowControl/>
        <w:spacing w:line="240" w:lineRule="auto"/>
        <w:jc w:val="left"/>
        <w:rPr>
          <w:rFonts w:ascii="宋体" w:cs="宋体"/>
          <w:color w:val="000000"/>
          <w:kern w:val="0"/>
          <w:sz w:val="24"/>
        </w:rPr>
      </w:pPr>
      <w:proofErr w:type="gramStart"/>
      <w:r>
        <w:rPr>
          <w:rFonts w:ascii="宋体" w:cs="宋体" w:hint="eastAsia"/>
          <w:color w:val="000000"/>
          <w:kern w:val="0"/>
          <w:sz w:val="24"/>
        </w:rPr>
        <w:t>arc</w:t>
      </w:r>
      <w:proofErr w:type="gramEnd"/>
      <w:r>
        <w:rPr>
          <w:rFonts w:ascii="宋体" w:cs="宋体" w:hint="eastAsia"/>
          <w:color w:val="000000"/>
          <w:kern w:val="0"/>
          <w:sz w:val="24"/>
        </w:rPr>
        <w:t xml:space="preserve"> </w:t>
      </w:r>
      <w:r w:rsidRPr="00C021EC">
        <w:rPr>
          <w:rFonts w:ascii="宋体" w:cs="宋体"/>
          <w:color w:val="000000"/>
          <w:kern w:val="0"/>
          <w:sz w:val="24"/>
        </w:rPr>
        <w:t>set-</w:t>
      </w:r>
      <w:proofErr w:type="spellStart"/>
      <w:r w:rsidRPr="00C021EC">
        <w:rPr>
          <w:rFonts w:ascii="宋体" w:cs="宋体"/>
          <w:color w:val="000000"/>
          <w:kern w:val="0"/>
          <w:sz w:val="24"/>
        </w:rPr>
        <w:t>config</w:t>
      </w:r>
      <w:proofErr w:type="spellEnd"/>
      <w:r w:rsidRPr="00C021EC">
        <w:rPr>
          <w:rFonts w:ascii="宋体" w:cs="宋体"/>
          <w:color w:val="000000"/>
          <w:kern w:val="0"/>
          <w:sz w:val="24"/>
        </w:rPr>
        <w:t xml:space="preserve"> editor "\"C:\Program Files\IDM Computer Solutions\</w:t>
      </w:r>
      <w:proofErr w:type="spellStart"/>
      <w:r w:rsidRPr="00C021EC">
        <w:rPr>
          <w:rFonts w:ascii="宋体" w:cs="宋体"/>
          <w:color w:val="000000"/>
          <w:kern w:val="0"/>
          <w:sz w:val="24"/>
        </w:rPr>
        <w:t>UltraEdit</w:t>
      </w:r>
      <w:proofErr w:type="spellEnd"/>
      <w:r w:rsidRPr="00C021EC">
        <w:rPr>
          <w:rFonts w:ascii="宋体" w:cs="宋体"/>
          <w:color w:val="000000"/>
          <w:kern w:val="0"/>
          <w:sz w:val="24"/>
        </w:rPr>
        <w:t>\Uedit32.exe""</w:t>
      </w:r>
    </w:p>
    <w:p w:rsidR="00C021EC" w:rsidRDefault="00C021EC" w:rsidP="0095229A">
      <w:pPr>
        <w:widowControl/>
        <w:spacing w:line="240" w:lineRule="auto"/>
        <w:jc w:val="left"/>
        <w:rPr>
          <w:rFonts w:ascii="宋体" w:cs="宋体"/>
          <w:color w:val="000000"/>
          <w:kern w:val="0"/>
          <w:sz w:val="24"/>
        </w:rPr>
      </w:pPr>
    </w:p>
    <w:p w:rsidR="00C021EC" w:rsidRDefault="00F1771F" w:rsidP="00F1771F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8" w:name="_Toc373224773"/>
      <w:r w:rsidRPr="00F1771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问题八：提交后</w:t>
      </w:r>
      <w:proofErr w:type="gramStart"/>
      <w:r w:rsidRPr="00F1771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评审既</w:t>
      </w:r>
      <w:proofErr w:type="gramEnd"/>
      <w:r w:rsidRPr="00F1771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未发邮件通知，登陆</w:t>
      </w:r>
      <w:proofErr w:type="spellStart"/>
      <w:r w:rsidRPr="00F1771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phabricator</w:t>
      </w:r>
      <w:proofErr w:type="spellEnd"/>
      <w:r w:rsidRPr="00F1771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也没有相关任何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任务</w:t>
      </w:r>
      <w:bookmarkEnd w:id="8"/>
    </w:p>
    <w:p w:rsidR="00F1771F" w:rsidRDefault="00F1771F" w:rsidP="00F1771F">
      <w:r>
        <w:rPr>
          <w:rFonts w:hint="eastAsia"/>
        </w:rPr>
        <w:t>解决：首先确认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commit</w:t>
      </w:r>
      <w:r>
        <w:rPr>
          <w:rFonts w:hint="eastAsia"/>
        </w:rPr>
        <w:t>时严格按照格式填写</w:t>
      </w:r>
      <w:r w:rsidRPr="00F1771F">
        <w:rPr>
          <w:color w:val="FF0000"/>
        </w:rPr>
        <w:t xml:space="preserve">Auditors: </w:t>
      </w:r>
      <w:proofErr w:type="spellStart"/>
      <w:r w:rsidRPr="00F1771F">
        <w:rPr>
          <w:color w:val="FF0000"/>
        </w:rPr>
        <w:t>liuhuajie</w:t>
      </w:r>
      <w:proofErr w:type="spellEnd"/>
      <w:r>
        <w:rPr>
          <w:rFonts w:hint="eastAsia"/>
          <w:color w:val="FF0000"/>
        </w:rPr>
        <w:t xml:space="preserve">  </w:t>
      </w:r>
      <w:r w:rsidRPr="00F1771F">
        <w:rPr>
          <w:rFonts w:hint="eastAsia"/>
        </w:rPr>
        <w:t>可将</w:t>
      </w:r>
      <w:r>
        <w:rPr>
          <w:rFonts w:hint="eastAsia"/>
        </w:rPr>
        <w:t>红色字体拷贝下来到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commit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里</w:t>
      </w:r>
      <w:r w:rsidR="004B32F1">
        <w:rPr>
          <w:rFonts w:hint="eastAsia"/>
        </w:rPr>
        <w:t>。</w:t>
      </w:r>
    </w:p>
    <w:p w:rsidR="00F1771F" w:rsidRDefault="00F1771F" w:rsidP="00F1771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AA54ECA" wp14:editId="3465F053">
            <wp:extent cx="5486400" cy="3019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F1" w:rsidRDefault="004B32F1" w:rsidP="00F1771F">
      <w:r w:rsidRPr="004B32F1">
        <w:rPr>
          <w:rFonts w:hint="eastAsia"/>
        </w:rPr>
        <w:t>如果这</w:t>
      </w:r>
      <w:r>
        <w:rPr>
          <w:rFonts w:hint="eastAsia"/>
        </w:rPr>
        <w:t>个步骤确定没有问题，请联系</w:t>
      </w:r>
      <w:proofErr w:type="spellStart"/>
      <w:r>
        <w:rPr>
          <w:rFonts w:hint="eastAsia"/>
        </w:rPr>
        <w:t>cmo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phd</w:t>
      </w:r>
      <w:proofErr w:type="spellEnd"/>
      <w:r>
        <w:rPr>
          <w:rFonts w:hint="eastAsia"/>
        </w:rPr>
        <w:t>进程重启下</w:t>
      </w:r>
      <w:r w:rsidR="00B7364A">
        <w:rPr>
          <w:rFonts w:hint="eastAsia"/>
        </w:rPr>
        <w:t>（登陆</w:t>
      </w:r>
      <w:proofErr w:type="spellStart"/>
      <w:r w:rsidR="00B7364A">
        <w:rPr>
          <w:rFonts w:hint="eastAsia"/>
        </w:rPr>
        <w:t>linux</w:t>
      </w:r>
      <w:proofErr w:type="spellEnd"/>
      <w:r w:rsidR="00B7364A">
        <w:rPr>
          <w:rFonts w:hint="eastAsia"/>
        </w:rPr>
        <w:t>服务器，</w:t>
      </w:r>
      <w:r w:rsidR="00FF22D1">
        <w:rPr>
          <w:rFonts w:hint="eastAsia"/>
        </w:rPr>
        <w:t>$</w:t>
      </w:r>
      <w:r w:rsidR="00B7364A">
        <w:rPr>
          <w:rFonts w:hint="eastAsia"/>
        </w:rPr>
        <w:t>cd /</w:t>
      </w:r>
      <w:proofErr w:type="spellStart"/>
      <w:r w:rsidR="00B7364A">
        <w:rPr>
          <w:rFonts w:hint="eastAsia"/>
        </w:rPr>
        <w:t>var</w:t>
      </w:r>
      <w:proofErr w:type="spellEnd"/>
      <w:r w:rsidR="00B7364A">
        <w:rPr>
          <w:rFonts w:hint="eastAsia"/>
        </w:rPr>
        <w:t>/www/</w:t>
      </w:r>
      <w:proofErr w:type="spellStart"/>
      <w:r w:rsidR="00B7364A">
        <w:rPr>
          <w:rFonts w:hint="eastAsia"/>
        </w:rPr>
        <w:t>phabricator</w:t>
      </w:r>
      <w:proofErr w:type="spellEnd"/>
      <w:r w:rsidR="00B7364A">
        <w:rPr>
          <w:rFonts w:hint="eastAsia"/>
        </w:rPr>
        <w:t>/bin</w:t>
      </w:r>
      <w:r w:rsidR="00FF22D1">
        <w:rPr>
          <w:rFonts w:hint="eastAsia"/>
        </w:rPr>
        <w:t xml:space="preserve"> </w:t>
      </w:r>
      <w:r w:rsidR="00B7364A">
        <w:rPr>
          <w:rFonts w:hint="eastAsia"/>
        </w:rPr>
        <w:t xml:space="preserve"> </w:t>
      </w:r>
      <w:r w:rsidR="00FF22D1">
        <w:rPr>
          <w:rFonts w:hint="eastAsia"/>
        </w:rPr>
        <w:t>$</w:t>
      </w:r>
      <w:r w:rsidR="00B7364A">
        <w:rPr>
          <w:rFonts w:hint="eastAsia"/>
        </w:rPr>
        <w:t>./</w:t>
      </w:r>
      <w:proofErr w:type="spellStart"/>
      <w:r w:rsidR="00B7364A">
        <w:rPr>
          <w:rFonts w:hint="eastAsia"/>
        </w:rPr>
        <w:t>phd</w:t>
      </w:r>
      <w:proofErr w:type="spellEnd"/>
      <w:r w:rsidR="00B7364A">
        <w:rPr>
          <w:rFonts w:hint="eastAsia"/>
        </w:rPr>
        <w:t xml:space="preserve"> restart</w:t>
      </w:r>
      <w:r w:rsidR="00B7364A">
        <w:rPr>
          <w:rFonts w:hint="eastAsia"/>
        </w:rPr>
        <w:t>）</w:t>
      </w:r>
      <w:r>
        <w:rPr>
          <w:rFonts w:hint="eastAsia"/>
        </w:rPr>
        <w:t>。</w:t>
      </w:r>
    </w:p>
    <w:p w:rsidR="0046437D" w:rsidRDefault="0046437D" w:rsidP="00F1771F"/>
    <w:p w:rsidR="0046437D" w:rsidRDefault="0046437D" w:rsidP="0046437D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9" w:name="_Toc373224774"/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问题九</w:t>
      </w:r>
      <w:r w:rsidRPr="00F1771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：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.</w:t>
      </w:r>
      <w:proofErr w:type="spellStart"/>
      <w:r w:rsidRPr="0046437D">
        <w:rPr>
          <w:rFonts w:ascii="Times New Roman" w:eastAsia="宋体" w:hAnsi="Times New Roman"/>
          <w:b/>
          <w:color w:val="000000" w:themeColor="text1"/>
          <w:sz w:val="32"/>
          <w:szCs w:val="32"/>
        </w:rPr>
        <w:t>cs</w:t>
      </w:r>
      <w:proofErr w:type="spellEnd"/>
      <w:r w:rsidRPr="0046437D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或者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.</w:t>
      </w:r>
      <w:r w:rsidRPr="0046437D">
        <w:rPr>
          <w:rFonts w:ascii="Times New Roman" w:eastAsia="宋体" w:hAnsi="Times New Roman"/>
          <w:b/>
          <w:color w:val="000000" w:themeColor="text1"/>
          <w:sz w:val="32"/>
          <w:szCs w:val="32"/>
        </w:rPr>
        <w:t>c</w:t>
      </w:r>
      <w:r w:rsidRPr="0046437D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、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.</w:t>
      </w:r>
      <w:proofErr w:type="spellStart"/>
      <w:r w:rsidRPr="0046437D">
        <w:rPr>
          <w:rFonts w:ascii="Times New Roman" w:eastAsia="宋体" w:hAnsi="Times New Roman"/>
          <w:b/>
          <w:color w:val="000000" w:themeColor="text1"/>
          <w:sz w:val="32"/>
          <w:szCs w:val="32"/>
        </w:rPr>
        <w:t>cpp</w:t>
      </w:r>
      <w:proofErr w:type="spellEnd"/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、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.h</w:t>
      </w:r>
      <w:r w:rsidRPr="0046437D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文件所在的目录含有中文的情况下，无法进行提交前评审</w:t>
      </w:r>
      <w:bookmarkEnd w:id="9"/>
    </w:p>
    <w:p w:rsidR="0046437D" w:rsidRDefault="0046437D" w:rsidP="0046437D">
      <w:r>
        <w:rPr>
          <w:rFonts w:hint="eastAsia"/>
        </w:rPr>
        <w:t>问题描述如下图，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cs</w:t>
      </w:r>
      <w:proofErr w:type="spellEnd"/>
      <w:r>
        <w:rPr>
          <w:rFonts w:hint="eastAsia"/>
        </w:rPr>
        <w:t>源代码所在的目录含有中文，创建提交前评审时会提示：</w:t>
      </w:r>
      <w:r>
        <w:t>”</w:t>
      </w:r>
      <w:r>
        <w:rPr>
          <w:rFonts w:hint="eastAsia"/>
        </w:rPr>
        <w:t>*** is not under version control</w:t>
      </w:r>
      <w:r>
        <w:t>”</w:t>
      </w:r>
    </w:p>
    <w:p w:rsidR="00FC28E9" w:rsidRPr="0046437D" w:rsidRDefault="00FC28E9" w:rsidP="0046437D">
      <w:r>
        <w:rPr>
          <w:noProof/>
        </w:rPr>
        <w:lastRenderedPageBreak/>
        <w:drawing>
          <wp:inline distT="0" distB="0" distL="0" distR="0" wp14:anchorId="20D642E1" wp14:editId="16F25C2F">
            <wp:extent cx="5486400" cy="2990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7D" w:rsidRPr="0046437D" w:rsidRDefault="0046437D" w:rsidP="0046437D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134100" cy="2656319"/>
            <wp:effectExtent l="0" t="0" r="0" b="0"/>
            <wp:docPr id="6" name="图片 6" descr="D:\program files\TrueLink\Users\liuhuajie@kedacom.com\KDCPic\66ec3e70-4749-4fe6-990a-6b6d56e508f2_403abe4f-29a2-45e9-b36b-ff7adaa197f5@kedacom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\TrueLink\Users\liuhuajie@kedacom.com\KDCPic\66ec3e70-4749-4fe6-990a-6b6d56e508f2_403abe4f-29a2-45e9-b36b-ff7adaa197f5@kedacom.co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662" cy="266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37D" w:rsidRDefault="00FC28E9" w:rsidP="00F1771F">
      <w:r>
        <w:rPr>
          <w:rFonts w:hint="eastAsia"/>
        </w:rPr>
        <w:t>解决方法：目前研究中，</w:t>
      </w:r>
      <w:r w:rsidR="00DA504E">
        <w:rPr>
          <w:rFonts w:hint="eastAsia"/>
        </w:rPr>
        <w:t>可能较难处理，</w:t>
      </w:r>
      <w:r>
        <w:rPr>
          <w:rFonts w:hint="eastAsia"/>
        </w:rPr>
        <w:t>由于目前绝大部分源代码所在的目录都是英文的，可暂时通过把中文目录名修改为英文简单规避下。</w:t>
      </w:r>
    </w:p>
    <w:p w:rsidR="006B2FA3" w:rsidRDefault="006B2FA3" w:rsidP="006B2FA3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10" w:name="_Toc373224775"/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lastRenderedPageBreak/>
        <w:t>问题十</w:t>
      </w:r>
      <w:r w:rsidRPr="00F1771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：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评审时发现无法查看代码，提示“</w:t>
      </w:r>
      <w:r w:rsidRPr="006B2FA3">
        <w:rPr>
          <w:rFonts w:ascii="Times New Roman" w:eastAsia="宋体" w:hAnsi="Times New Roman"/>
          <w:b/>
          <w:color w:val="000000" w:themeColor="text1"/>
          <w:sz w:val="32"/>
          <w:szCs w:val="32"/>
        </w:rPr>
        <w:t>This is a binary file.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”</w:t>
      </w:r>
      <w:bookmarkEnd w:id="10"/>
    </w:p>
    <w:p w:rsidR="006B2FA3" w:rsidRPr="006B2FA3" w:rsidRDefault="006B2FA3" w:rsidP="006B2FA3">
      <w:r>
        <w:rPr>
          <w:noProof/>
        </w:rPr>
        <w:drawing>
          <wp:inline distT="0" distB="0" distL="0" distR="0" wp14:anchorId="14D906AD" wp14:editId="46DD2A81">
            <wp:extent cx="5486400" cy="9944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3" w:rsidRDefault="006B2FA3" w:rsidP="00F1771F">
      <w:r>
        <w:rPr>
          <w:rFonts w:hint="eastAsia"/>
        </w:rPr>
        <w:t>解决方法：这是由于代码编写人提交代码时，由于不是</w:t>
      </w:r>
      <w:r>
        <w:rPr>
          <w:rFonts w:hint="eastAsia"/>
        </w:rPr>
        <w:t>UTF-8</w:t>
      </w:r>
      <w:r>
        <w:rPr>
          <w:rFonts w:hint="eastAsia"/>
        </w:rPr>
        <w:t>编码，</w:t>
      </w:r>
      <w:r>
        <w:rPr>
          <w:rFonts w:hint="eastAsia"/>
        </w:rPr>
        <w:t>arc</w:t>
      </w:r>
      <w:r>
        <w:rPr>
          <w:rFonts w:hint="eastAsia"/>
        </w:rPr>
        <w:t>工具提示是否将文件标记为二进制文件，选择了“是”导致的。对于代码文件，需要</w:t>
      </w:r>
      <w:r>
        <w:rPr>
          <w:rFonts w:hint="eastAsia"/>
        </w:rPr>
        <w:t xml:space="preserve">arc diff </w:t>
      </w:r>
      <w:r>
        <w:t>–</w:t>
      </w:r>
      <w:r>
        <w:rPr>
          <w:rFonts w:hint="eastAsia"/>
        </w:rPr>
        <w:t>encoding **</w:t>
      </w:r>
      <w:r w:rsidR="004E5983">
        <w:rPr>
          <w:rFonts w:hint="eastAsia"/>
        </w:rPr>
        <w:t>*</w:t>
      </w:r>
      <w:r w:rsidR="0028220D">
        <w:rPr>
          <w:rFonts w:hint="eastAsia"/>
        </w:rPr>
        <w:t>，</w:t>
      </w:r>
      <w:r>
        <w:rPr>
          <w:rFonts w:hint="eastAsia"/>
        </w:rPr>
        <w:t>输入合适的编码方式（公司大部分</w:t>
      </w:r>
      <w:r w:rsidR="00A77189">
        <w:rPr>
          <w:rFonts w:hint="eastAsia"/>
        </w:rPr>
        <w:t>流</w:t>
      </w:r>
      <w:r>
        <w:rPr>
          <w:rFonts w:hint="eastAsia"/>
        </w:rPr>
        <w:t>选择</w:t>
      </w:r>
      <w:r>
        <w:rPr>
          <w:rFonts w:hint="eastAsia"/>
        </w:rPr>
        <w:t>GB2312</w:t>
      </w:r>
      <w:r w:rsidR="00810DF7">
        <w:rPr>
          <w:rFonts w:hint="eastAsia"/>
        </w:rPr>
        <w:t>,</w:t>
      </w:r>
      <w:r w:rsidR="00810DF7">
        <w:rPr>
          <w:rFonts w:hint="eastAsia"/>
        </w:rPr>
        <w:t>即</w:t>
      </w:r>
      <w:r w:rsidR="00810DF7">
        <w:rPr>
          <w:rFonts w:hint="eastAsia"/>
        </w:rPr>
        <w:t xml:space="preserve">arc diff </w:t>
      </w:r>
      <w:r w:rsidR="00810DF7">
        <w:t>–</w:t>
      </w:r>
      <w:r w:rsidR="00810DF7">
        <w:rPr>
          <w:rFonts w:hint="eastAsia"/>
        </w:rPr>
        <w:t>encoding GB2312</w:t>
      </w:r>
      <w:r w:rsidR="00736C59">
        <w:rPr>
          <w:rFonts w:hint="eastAsia"/>
        </w:rPr>
        <w:t>，可咨询</w:t>
      </w:r>
      <w:proofErr w:type="spellStart"/>
      <w:r w:rsidR="00736C59">
        <w:rPr>
          <w:rFonts w:hint="eastAsia"/>
        </w:rPr>
        <w:t>cmo</w:t>
      </w:r>
      <w:proofErr w:type="spellEnd"/>
      <w:r>
        <w:rPr>
          <w:rFonts w:hint="eastAsia"/>
        </w:rPr>
        <w:t>）。</w:t>
      </w:r>
    </w:p>
    <w:p w:rsidR="00633951" w:rsidRDefault="00633951" w:rsidP="00633951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11" w:name="_Toc373224776"/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问题十一</w:t>
      </w:r>
      <w:r w:rsidRPr="00F1771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：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提交前评审，提示“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You have merge conflicts in this copy. Resolve merge conflicts before processing</w:t>
      </w:r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”</w:t>
      </w:r>
      <w:bookmarkEnd w:id="11"/>
    </w:p>
    <w:p w:rsidR="00633951" w:rsidRPr="00633951" w:rsidRDefault="00633951" w:rsidP="00F1771F">
      <w:r>
        <w:rPr>
          <w:rFonts w:hint="eastAsia"/>
        </w:rPr>
        <w:t>具体现象如图：</w:t>
      </w:r>
    </w:p>
    <w:p w:rsidR="00633951" w:rsidRDefault="00633951" w:rsidP="00F1771F">
      <w:r>
        <w:rPr>
          <w:noProof/>
        </w:rPr>
        <w:drawing>
          <wp:inline distT="0" distB="0" distL="0" distR="0" wp14:anchorId="697D5812" wp14:editId="47EAA0DF">
            <wp:extent cx="5486400" cy="12814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F2" w:rsidRDefault="00B345F2" w:rsidP="00F1771F">
      <w:r>
        <w:rPr>
          <w:rFonts w:hint="eastAsia"/>
        </w:rPr>
        <w:t>或者是</w:t>
      </w:r>
    </w:p>
    <w:p w:rsidR="00B345F2" w:rsidRPr="00B345F2" w:rsidRDefault="00B345F2" w:rsidP="00B345F2">
      <w:pPr>
        <w:tabs>
          <w:tab w:val="left" w:pos="720"/>
        </w:tabs>
        <w:autoSpaceDE w:val="0"/>
        <w:autoSpaceDN w:val="0"/>
        <w:adjustRightInd w:val="0"/>
        <w:spacing w:line="240" w:lineRule="auto"/>
        <w:ind w:left="300"/>
        <w:jc w:val="left"/>
        <w:rPr>
          <w:rFonts w:ascii="宋体" w:cs="宋体"/>
          <w:color w:val="000000"/>
          <w:kern w:val="0"/>
          <w:sz w:val="24"/>
        </w:rPr>
      </w:pPr>
      <w:bookmarkStart w:id="12" w:name="OLE_LINK1"/>
      <w:bookmarkStart w:id="13" w:name="OLE_LINK2"/>
      <w:proofErr w:type="gramStart"/>
      <w:r w:rsidRPr="00B345F2">
        <w:rPr>
          <w:rFonts w:ascii="宋体" w:cs="宋体"/>
          <w:color w:val="000000"/>
          <w:kern w:val="0"/>
          <w:sz w:val="24"/>
        </w:rPr>
        <w:t xml:space="preserve">Error #1 executing </w:t>
      </w:r>
      <w:proofErr w:type="spellStart"/>
      <w:r w:rsidRPr="00B345F2">
        <w:rPr>
          <w:rFonts w:ascii="宋体" w:cs="宋体"/>
          <w:color w:val="000000"/>
          <w:kern w:val="0"/>
          <w:sz w:val="24"/>
        </w:rPr>
        <w:t>svn</w:t>
      </w:r>
      <w:proofErr w:type="spellEnd"/>
      <w:r w:rsidRPr="00B345F2">
        <w:rPr>
          <w:rFonts w:ascii="宋体" w:cs="宋体"/>
          <w:color w:val="000000"/>
          <w:kern w:val="0"/>
          <w:sz w:val="24"/>
        </w:rPr>
        <w:t xml:space="preserve"> info against '/'.</w:t>
      </w:r>
      <w:proofErr w:type="gramEnd"/>
    </w:p>
    <w:p w:rsidR="00B345F2" w:rsidRPr="00B345F2" w:rsidRDefault="00B345F2" w:rsidP="00B345F2">
      <w:pPr>
        <w:tabs>
          <w:tab w:val="left" w:pos="720"/>
        </w:tabs>
        <w:autoSpaceDE w:val="0"/>
        <w:autoSpaceDN w:val="0"/>
        <w:adjustRightInd w:val="0"/>
        <w:spacing w:line="240" w:lineRule="auto"/>
        <w:ind w:left="300"/>
        <w:jc w:val="left"/>
        <w:rPr>
          <w:rFonts w:ascii="宋体" w:cs="宋体"/>
          <w:color w:val="000000"/>
          <w:kern w:val="0"/>
          <w:sz w:val="24"/>
        </w:rPr>
      </w:pPr>
      <w:proofErr w:type="gramStart"/>
      <w:r w:rsidRPr="00B345F2">
        <w:rPr>
          <w:rFonts w:ascii="宋体" w:cs="宋体"/>
          <w:color w:val="000000"/>
          <w:kern w:val="0"/>
          <w:sz w:val="24"/>
        </w:rPr>
        <w:t>(Run with --trace for a full exception trace.)</w:t>
      </w:r>
      <w:proofErr w:type="gramEnd"/>
    </w:p>
    <w:bookmarkEnd w:id="12"/>
    <w:bookmarkEnd w:id="13"/>
    <w:p w:rsidR="00633951" w:rsidRDefault="00633951" w:rsidP="00F1771F">
      <w:r>
        <w:rPr>
          <w:rFonts w:hint="eastAsia"/>
        </w:rPr>
        <w:t>解决方法：</w:t>
      </w:r>
      <w:proofErr w:type="spellStart"/>
      <w:r>
        <w:rPr>
          <w:rFonts w:hint="eastAsia"/>
        </w:rPr>
        <w:t>phabricator</w:t>
      </w:r>
      <w:proofErr w:type="spellEnd"/>
      <w:r>
        <w:rPr>
          <w:rFonts w:hint="eastAsia"/>
        </w:rPr>
        <w:t>要求目录下不能有文件处于冲突状态，解决处于</w:t>
      </w:r>
      <w:r>
        <w:rPr>
          <w:rFonts w:hint="eastAsia"/>
        </w:rPr>
        <w:t>confl</w:t>
      </w:r>
      <w:bookmarkStart w:id="14" w:name="_GoBack"/>
      <w:bookmarkEnd w:id="14"/>
      <w:r>
        <w:rPr>
          <w:rFonts w:hint="eastAsia"/>
        </w:rPr>
        <w:t>ict</w:t>
      </w:r>
      <w:r>
        <w:rPr>
          <w:rFonts w:hint="eastAsia"/>
        </w:rPr>
        <w:t>状态的文件即可。</w:t>
      </w:r>
      <w:r w:rsidR="00B345F2">
        <w:rPr>
          <w:rFonts w:hint="eastAsia"/>
        </w:rPr>
        <w:t>使用右键</w:t>
      </w:r>
      <w:proofErr w:type="spellStart"/>
      <w:r w:rsidR="00B345F2">
        <w:rPr>
          <w:rFonts w:hint="eastAsia"/>
        </w:rPr>
        <w:t>svn</w:t>
      </w:r>
      <w:proofErr w:type="spellEnd"/>
      <w:r w:rsidR="00B345F2">
        <w:rPr>
          <w:rFonts w:hint="eastAsia"/>
        </w:rPr>
        <w:t>下的</w:t>
      </w:r>
      <w:r w:rsidR="00B345F2">
        <w:rPr>
          <w:rFonts w:hint="eastAsia"/>
        </w:rPr>
        <w:t>resolved</w:t>
      </w:r>
      <w:r w:rsidR="00B345F2">
        <w:rPr>
          <w:rFonts w:hint="eastAsia"/>
        </w:rPr>
        <w:t>方法解决冲突。再重新提交评审。</w:t>
      </w:r>
    </w:p>
    <w:p w:rsidR="00B345F2" w:rsidRDefault="00B345F2" w:rsidP="00F1771F">
      <w:r>
        <w:rPr>
          <w:noProof/>
        </w:rPr>
        <w:lastRenderedPageBreak/>
        <w:drawing>
          <wp:inline distT="0" distB="0" distL="0" distR="0" wp14:anchorId="62BC87EE" wp14:editId="1E93E80D">
            <wp:extent cx="4352925" cy="4400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51389" t="27729" r="21180" b="11943"/>
                    <a:stretch/>
                  </pic:blipFill>
                  <pic:spPr bwMode="auto">
                    <a:xfrm>
                      <a:off x="0" y="0"/>
                      <a:ext cx="4352925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710" w:rsidRDefault="00BE4717" w:rsidP="007E4710">
      <w:pPr>
        <w:pStyle w:val="1"/>
        <w:numPr>
          <w:ilvl w:val="0"/>
          <w:numId w:val="0"/>
        </w:numPr>
        <w:ind w:left="432" w:hanging="432"/>
        <w:jc w:val="left"/>
        <w:rPr>
          <w:rFonts w:ascii="Times New Roman" w:eastAsia="宋体" w:hAnsi="Times New Roman"/>
          <w:b/>
          <w:color w:val="000000" w:themeColor="text1"/>
          <w:sz w:val="32"/>
          <w:szCs w:val="32"/>
        </w:rPr>
      </w:pPr>
      <w:bookmarkStart w:id="15" w:name="_Toc373224777"/>
      <w:bookmarkStart w:id="16" w:name="_Toc372810498"/>
      <w:r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问题十二</w:t>
      </w:r>
      <w:r w:rsidRPr="00F5162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：评审时发现无法查看所有代码，显示“</w:t>
      </w:r>
      <w:r w:rsidRPr="00F5162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 xml:space="preserve">Context not </w:t>
      </w:r>
      <w:r w:rsidRPr="00F5162F">
        <w:rPr>
          <w:rFonts w:ascii="Times New Roman" w:eastAsia="宋体" w:hAnsi="Times New Roman"/>
          <w:b/>
          <w:color w:val="000000" w:themeColor="text1"/>
          <w:sz w:val="32"/>
          <w:szCs w:val="32"/>
        </w:rPr>
        <w:t>available</w:t>
      </w:r>
      <w:r w:rsidRPr="00F5162F">
        <w:rPr>
          <w:rFonts w:ascii="Times New Roman" w:eastAsia="宋体" w:hAnsi="Times New Roman" w:hint="eastAsia"/>
          <w:b/>
          <w:color w:val="000000" w:themeColor="text1"/>
          <w:sz w:val="32"/>
          <w:szCs w:val="32"/>
        </w:rPr>
        <w:t>”</w:t>
      </w:r>
      <w:bookmarkEnd w:id="15"/>
    </w:p>
    <w:bookmarkEnd w:id="16"/>
    <w:p w:rsidR="00BE4717" w:rsidRPr="007E4710" w:rsidRDefault="007E4710" w:rsidP="007E4710">
      <w:r>
        <w:rPr>
          <w:rFonts w:hint="eastAsia"/>
        </w:rPr>
        <w:t>具体现象如图：</w:t>
      </w:r>
    </w:p>
    <w:p w:rsidR="00BE4717" w:rsidRPr="00F5162F" w:rsidRDefault="00BE4717" w:rsidP="00BE4717">
      <w:pPr>
        <w:widowControl/>
        <w:spacing w:line="240" w:lineRule="auto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F5162F">
        <w:rPr>
          <w:rFonts w:ascii="宋体" w:hAnsi="宋体" w:cs="宋体"/>
          <w:noProof/>
          <w:color w:val="000000" w:themeColor="text1"/>
          <w:kern w:val="0"/>
          <w:sz w:val="24"/>
        </w:rPr>
        <w:drawing>
          <wp:inline distT="0" distB="0" distL="0" distR="0" wp14:anchorId="642434D5" wp14:editId="5C0BAF10">
            <wp:extent cx="5746750" cy="21971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C2" w:rsidRPr="00F5162F" w:rsidRDefault="006936C2" w:rsidP="006936C2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原因：由于</w:t>
      </w:r>
      <w:proofErr w:type="spellStart"/>
      <w:r>
        <w:rPr>
          <w:rFonts w:hint="eastAsia"/>
          <w:color w:val="000000" w:themeColor="text1"/>
        </w:rPr>
        <w:t>svn</w:t>
      </w:r>
      <w:proofErr w:type="spellEnd"/>
      <w:r>
        <w:rPr>
          <w:rFonts w:hint="eastAsia"/>
          <w:color w:val="000000" w:themeColor="text1"/>
        </w:rPr>
        <w:t>本身的</w:t>
      </w:r>
      <w:r>
        <w:rPr>
          <w:rFonts w:hint="eastAsia"/>
          <w:color w:val="000000" w:themeColor="text1"/>
        </w:rPr>
        <w:t>diff</w:t>
      </w:r>
      <w:r>
        <w:rPr>
          <w:rFonts w:hint="eastAsia"/>
          <w:color w:val="000000" w:themeColor="text1"/>
        </w:rPr>
        <w:t>没有</w:t>
      </w:r>
      <w:r w:rsidRPr="00F564FC">
        <w:rPr>
          <w:color w:val="000000" w:themeColor="text1"/>
        </w:rPr>
        <w:t>show more context</w:t>
      </w:r>
      <w:r>
        <w:rPr>
          <w:rFonts w:hint="eastAsia"/>
          <w:color w:val="000000" w:themeColor="text1"/>
        </w:rPr>
        <w:t>选项，导致了开发人员触发提交前评审时仅提交了差异化的一小段代码。对于非</w:t>
      </w:r>
      <w:r>
        <w:rPr>
          <w:rFonts w:hint="eastAsia"/>
          <w:color w:val="000000" w:themeColor="text1"/>
        </w:rPr>
        <w:t>windows</w:t>
      </w:r>
      <w:r>
        <w:rPr>
          <w:rFonts w:hint="eastAsia"/>
          <w:color w:val="000000" w:themeColor="text1"/>
        </w:rPr>
        <w:t>系统，</w:t>
      </w:r>
      <w:r>
        <w:rPr>
          <w:rFonts w:hint="eastAsia"/>
          <w:color w:val="000000" w:themeColor="text1"/>
        </w:rPr>
        <w:t>arc diff</w:t>
      </w:r>
      <w:r>
        <w:rPr>
          <w:rFonts w:hint="eastAsia"/>
          <w:color w:val="000000" w:themeColor="text1"/>
        </w:rPr>
        <w:t>调用</w:t>
      </w:r>
      <w:r>
        <w:rPr>
          <w:rFonts w:hint="eastAsia"/>
          <w:color w:val="000000" w:themeColor="text1"/>
        </w:rPr>
        <w:t>diff</w:t>
      </w:r>
      <w:r>
        <w:rPr>
          <w:rFonts w:hint="eastAsia"/>
          <w:color w:val="000000" w:themeColor="text1"/>
        </w:rPr>
        <w:t>工具获取所有的代码对比（</w:t>
      </w:r>
      <w:proofErr w:type="spellStart"/>
      <w:r w:rsidRPr="00835731">
        <w:rPr>
          <w:color w:val="000000" w:themeColor="text1"/>
        </w:rPr>
        <w:t>svn</w:t>
      </w:r>
      <w:proofErr w:type="spellEnd"/>
      <w:r w:rsidRPr="00835731">
        <w:rPr>
          <w:color w:val="000000" w:themeColor="text1"/>
        </w:rPr>
        <w:t xml:space="preserve"> diff --diff-</w:t>
      </w:r>
      <w:proofErr w:type="spellStart"/>
      <w:r w:rsidRPr="00835731">
        <w:rPr>
          <w:color w:val="000000" w:themeColor="text1"/>
        </w:rPr>
        <w:t>cmd</w:t>
      </w:r>
      <w:proofErr w:type="spellEnd"/>
      <w:r w:rsidRPr="00835731">
        <w:rPr>
          <w:color w:val="000000" w:themeColor="text1"/>
        </w:rPr>
        <w:t xml:space="preserve"> /</w:t>
      </w:r>
      <w:proofErr w:type="spellStart"/>
      <w:r w:rsidRPr="00835731">
        <w:rPr>
          <w:color w:val="000000" w:themeColor="text1"/>
        </w:rPr>
        <w:t>usr</w:t>
      </w:r>
      <w:proofErr w:type="spellEnd"/>
      <w:r w:rsidRPr="00835731">
        <w:rPr>
          <w:color w:val="000000" w:themeColor="text1"/>
        </w:rPr>
        <w:t>/bin/diff -x -U9999</w:t>
      </w:r>
      <w:r>
        <w:rPr>
          <w:rFonts w:hint="eastAsia"/>
          <w:color w:val="000000" w:themeColor="text1"/>
        </w:rPr>
        <w:t>），而</w:t>
      </w:r>
      <w:r>
        <w:rPr>
          <w:rFonts w:hint="eastAsia"/>
          <w:color w:val="000000" w:themeColor="text1"/>
        </w:rPr>
        <w:t>windows</w:t>
      </w:r>
      <w:r>
        <w:rPr>
          <w:rFonts w:hint="eastAsia"/>
          <w:color w:val="000000" w:themeColor="text1"/>
        </w:rPr>
        <w:t>系统并不能保证</w:t>
      </w:r>
      <w:r>
        <w:rPr>
          <w:rFonts w:hint="eastAsia"/>
          <w:color w:val="000000" w:themeColor="text1"/>
        </w:rPr>
        <w:t>diff</w:t>
      </w:r>
      <w:r>
        <w:rPr>
          <w:rFonts w:hint="eastAsia"/>
          <w:color w:val="000000" w:themeColor="text1"/>
        </w:rPr>
        <w:t>工具存在，可通过下面的步骤来解决。</w:t>
      </w:r>
    </w:p>
    <w:p w:rsidR="006936C2" w:rsidRPr="00F5162F" w:rsidRDefault="006936C2" w:rsidP="006936C2">
      <w:pPr>
        <w:rPr>
          <w:color w:val="000000" w:themeColor="text1"/>
        </w:rPr>
      </w:pPr>
      <w:r w:rsidRPr="00F5162F">
        <w:rPr>
          <w:rFonts w:hint="eastAsia"/>
          <w:color w:val="000000" w:themeColor="text1"/>
        </w:rPr>
        <w:t>解决方法：</w:t>
      </w:r>
    </w:p>
    <w:p w:rsidR="006936C2" w:rsidRDefault="006936C2" w:rsidP="006936C2">
      <w:r>
        <w:rPr>
          <w:rFonts w:hint="eastAsia"/>
        </w:rPr>
        <w:t>步骤一、下载</w:t>
      </w:r>
      <w:r>
        <w:rPr>
          <w:rFonts w:ascii="Helvetica" w:hAnsi="Helvetica" w:cs="Helvetica"/>
          <w:sz w:val="20"/>
          <w:szCs w:val="20"/>
        </w:rPr>
        <w:t xml:space="preserve">GNU diff </w:t>
      </w:r>
      <w:r>
        <w:rPr>
          <w:rFonts w:ascii="Helvetica" w:hAnsi="Helvetica" w:cs="Helvetica" w:hint="eastAsia"/>
          <w:sz w:val="20"/>
          <w:szCs w:val="20"/>
        </w:rPr>
        <w:t>工具：</w:t>
      </w:r>
      <w:r>
        <w:rPr>
          <w:rFonts w:ascii="Helvetica" w:hAnsi="Helvetica" w:cs="Helvetica" w:hint="eastAsia"/>
          <w:sz w:val="20"/>
          <w:szCs w:val="20"/>
        </w:rPr>
        <w:t xml:space="preserve"> </w:t>
      </w:r>
      <w:r w:rsidRPr="004054E0">
        <w:t>diffutils-2.8.7-1.exe</w:t>
      </w:r>
      <w:r>
        <w:rPr>
          <w:rFonts w:hint="eastAsia"/>
        </w:rPr>
        <w:t>。</w:t>
      </w:r>
    </w:p>
    <w:p w:rsidR="006936C2" w:rsidRDefault="006936C2" w:rsidP="006936C2">
      <w:pPr>
        <w:ind w:left="420" w:firstLine="420"/>
      </w:pPr>
      <w:r>
        <w:rPr>
          <w:rFonts w:hint="eastAsia"/>
        </w:rPr>
        <w:t>附件</w:t>
      </w:r>
      <w:r>
        <w:object w:dxaOrig="199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.75pt;height:42pt" o:ole="">
            <v:imagedata r:id="rId36" o:title=""/>
          </v:shape>
          <o:OLEObject Type="Embed" ProgID="Package" ShapeID="_x0000_i1025" DrawAspect="Content" ObjectID="_1455017831" r:id="rId37"/>
        </w:object>
      </w:r>
      <w:proofErr w:type="gramStart"/>
      <w:r>
        <w:rPr>
          <w:rFonts w:hint="eastAsia"/>
        </w:rPr>
        <w:t>双击打</w:t>
      </w:r>
      <w:proofErr w:type="gramEnd"/>
      <w:r>
        <w:rPr>
          <w:rFonts w:hint="eastAsia"/>
        </w:rPr>
        <w:t>开解压缩到本地。</w:t>
      </w:r>
    </w:p>
    <w:p w:rsidR="006936C2" w:rsidRDefault="006936C2" w:rsidP="006936C2">
      <w:r>
        <w:rPr>
          <w:rFonts w:hint="eastAsia"/>
        </w:rPr>
        <w:t>步骤二、运行解压后的</w:t>
      </w:r>
      <w:r w:rsidRPr="004054E0">
        <w:t>diffutils-2.8.7-1.exe</w:t>
      </w:r>
      <w:r>
        <w:rPr>
          <w:rFonts w:hint="eastAsia"/>
        </w:rPr>
        <w:t>。</w:t>
      </w:r>
    </w:p>
    <w:p w:rsidR="006936C2" w:rsidRDefault="006936C2" w:rsidP="006936C2">
      <w:pPr>
        <w:ind w:left="420" w:firstLine="420"/>
      </w:pPr>
      <w:r>
        <w:rPr>
          <w:rFonts w:hint="eastAsia"/>
        </w:rPr>
        <w:t>直接双击选“下一步”即可，默认是安装到</w:t>
      </w:r>
      <w:r w:rsidRPr="004054E0">
        <w:t>C:\Prog</w:t>
      </w:r>
      <w:r>
        <w:t>ram Files\GnuWin32\</w:t>
      </w:r>
      <w:r>
        <w:rPr>
          <w:rFonts w:hint="eastAsia"/>
        </w:rPr>
        <w:t>。</w:t>
      </w:r>
    </w:p>
    <w:p w:rsidR="006936C2" w:rsidRDefault="006936C2" w:rsidP="006936C2">
      <w:pPr>
        <w:rPr>
          <w:color w:val="FF0000"/>
        </w:rPr>
      </w:pPr>
      <w:r>
        <w:rPr>
          <w:rFonts w:hint="eastAsia"/>
        </w:rPr>
        <w:t>步骤三、创建一个</w:t>
      </w:r>
      <w:r>
        <w:rPr>
          <w:rFonts w:hint="eastAsia"/>
        </w:rPr>
        <w:t>bat</w:t>
      </w:r>
      <w:r>
        <w:rPr>
          <w:rFonts w:hint="eastAsia"/>
        </w:rPr>
        <w:t>文件</w:t>
      </w:r>
      <w:r>
        <w:t xml:space="preserve">(mydiff.bat) </w:t>
      </w:r>
      <w:r>
        <w:rPr>
          <w:rFonts w:hint="eastAsia"/>
        </w:rPr>
        <w:t>内容如附件</w:t>
      </w:r>
      <w:r>
        <w:rPr>
          <w:rFonts w:hint="eastAsia"/>
        </w:rPr>
        <w:t>mydiff.bat</w:t>
      </w:r>
      <w:r>
        <w:rPr>
          <w:rFonts w:hint="eastAsia"/>
        </w:rPr>
        <w:t>。</w:t>
      </w:r>
    </w:p>
    <w:p w:rsidR="006936C2" w:rsidRDefault="006936C2" w:rsidP="006936C2">
      <w:pPr>
        <w:ind w:left="420" w:firstLine="420"/>
      </w:pPr>
      <w:r w:rsidRPr="00835731">
        <w:rPr>
          <w:rFonts w:hint="eastAsia"/>
        </w:rPr>
        <w:t>附件</w:t>
      </w:r>
      <w:r>
        <w:rPr>
          <w:color w:val="FF0000"/>
        </w:rPr>
        <w:object w:dxaOrig="1471" w:dyaOrig="841">
          <v:shape id="_x0000_i1026" type="#_x0000_t75" style="width:73.5pt;height:42pt" o:ole="">
            <v:imagedata r:id="rId38" o:title=""/>
          </v:shape>
          <o:OLEObject Type="Embed" ProgID="Package" ShapeID="_x0000_i1026" DrawAspect="Content" ObjectID="_1455017832" r:id="rId39"/>
        </w:object>
      </w:r>
      <w:r w:rsidRPr="004054E0">
        <w:rPr>
          <w:rFonts w:hint="eastAsia"/>
        </w:rPr>
        <w:t>--</w:t>
      </w:r>
      <w:r w:rsidRPr="004054E0">
        <w:sym w:font="Wingdings" w:char="F0E0"/>
      </w:r>
      <w:r w:rsidRPr="004054E0">
        <w:rPr>
          <w:rFonts w:hint="eastAsia"/>
        </w:rPr>
        <w:t>解压到本地某个目录（如笔者机器为：</w:t>
      </w:r>
      <w:r w:rsidRPr="004054E0">
        <w:t>D:\install</w:t>
      </w:r>
      <w:r w:rsidRPr="004054E0">
        <w:rPr>
          <w:rFonts w:hint="eastAsia"/>
        </w:rPr>
        <w:t>\</w:t>
      </w:r>
      <w:r w:rsidRPr="004054E0">
        <w:t>mydiff.bat</w:t>
      </w:r>
      <w:r w:rsidR="005D7C64">
        <w:rPr>
          <w:rFonts w:hint="eastAsia"/>
        </w:rPr>
        <w:t>如下图</w:t>
      </w:r>
      <w:r w:rsidRPr="004054E0">
        <w:rPr>
          <w:rFonts w:hint="eastAsia"/>
        </w:rPr>
        <w:t>）</w:t>
      </w:r>
    </w:p>
    <w:p w:rsidR="00AE16D2" w:rsidRDefault="00AE16D2" w:rsidP="006936C2">
      <w:pPr>
        <w:ind w:left="420" w:firstLine="420"/>
      </w:pPr>
      <w:r>
        <w:rPr>
          <w:noProof/>
        </w:rPr>
        <w:drawing>
          <wp:inline distT="0" distB="0" distL="0" distR="0" wp14:anchorId="7A27F370" wp14:editId="14E2D619">
            <wp:extent cx="3276600" cy="1400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2" w:rsidRDefault="006936C2" w:rsidP="006936C2">
      <w:r>
        <w:rPr>
          <w:rFonts w:hint="eastAsia"/>
        </w:rPr>
        <w:t>步骤四、打开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配置文件（鼠标右键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TortoiseSVN</w:t>
      </w:r>
      <w:proofErr w:type="spellEnd"/>
      <w:r>
        <w:rPr>
          <w:rFonts w:hint="eastAsia"/>
        </w:rPr>
        <w:t>-&gt;Settings-&gt;General-&gt;Edit</w:t>
      </w:r>
      <w:r>
        <w:rPr>
          <w:rFonts w:hint="eastAsia"/>
        </w:rPr>
        <w:t>）</w:t>
      </w:r>
    </w:p>
    <w:p w:rsidR="006936C2" w:rsidRDefault="006936C2" w:rsidP="006936C2">
      <w:r>
        <w:rPr>
          <w:noProof/>
        </w:rPr>
        <w:lastRenderedPageBreak/>
        <w:drawing>
          <wp:inline distT="0" distB="0" distL="0" distR="0" wp14:anchorId="1AC99442" wp14:editId="4249633F">
            <wp:extent cx="5743575" cy="2857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C2" w:rsidRDefault="006936C2" w:rsidP="006936C2">
      <w:r>
        <w:rPr>
          <w:rFonts w:hint="eastAsia"/>
        </w:rPr>
        <w:t>在弹出的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配置文件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中找到</w:t>
      </w:r>
      <w:r w:rsidRPr="00F564FC">
        <w:rPr>
          <w:color w:val="FF0000"/>
        </w:rPr>
        <w:t># diff-</w:t>
      </w:r>
      <w:proofErr w:type="spellStart"/>
      <w:r w:rsidRPr="00F564FC">
        <w:rPr>
          <w:color w:val="FF0000"/>
        </w:rPr>
        <w:t>cmd</w:t>
      </w:r>
      <w:proofErr w:type="spellEnd"/>
      <w:r w:rsidRPr="00F564FC">
        <w:rPr>
          <w:color w:val="FF0000"/>
        </w:rPr>
        <w:t xml:space="preserve"> = </w:t>
      </w:r>
      <w:proofErr w:type="spellStart"/>
      <w:r w:rsidRPr="00F564FC">
        <w:rPr>
          <w:color w:val="FF0000"/>
        </w:rPr>
        <w:t>diff_program</w:t>
      </w:r>
      <w:proofErr w:type="spellEnd"/>
      <w:r w:rsidRPr="00F564FC">
        <w:rPr>
          <w:color w:val="FF0000"/>
        </w:rPr>
        <w:t xml:space="preserve"> (diff, </w:t>
      </w:r>
      <w:proofErr w:type="spellStart"/>
      <w:r w:rsidRPr="00F564FC">
        <w:rPr>
          <w:color w:val="FF0000"/>
        </w:rPr>
        <w:t>gdiff</w:t>
      </w:r>
      <w:proofErr w:type="spellEnd"/>
      <w:r w:rsidRPr="00F564FC">
        <w:rPr>
          <w:color w:val="FF0000"/>
        </w:rPr>
        <w:t>, etc.)</w:t>
      </w:r>
      <w:r>
        <w:rPr>
          <w:rFonts w:hint="eastAsia"/>
        </w:rPr>
        <w:t>行，修改为</w:t>
      </w:r>
      <w:r w:rsidRPr="00F564FC">
        <w:rPr>
          <w:color w:val="FF0000"/>
        </w:rPr>
        <w:t>diff-</w:t>
      </w:r>
      <w:proofErr w:type="spellStart"/>
      <w:r w:rsidRPr="00F564FC">
        <w:rPr>
          <w:color w:val="FF0000"/>
        </w:rPr>
        <w:t>cmd</w:t>
      </w:r>
      <w:proofErr w:type="spellEnd"/>
      <w:r w:rsidRPr="00F564FC">
        <w:rPr>
          <w:color w:val="FF0000"/>
        </w:rPr>
        <w:t xml:space="preserve"> = D:\install\mydiff.bat</w:t>
      </w:r>
      <w:r>
        <w:rPr>
          <w:rFonts w:hint="eastAsia"/>
        </w:rPr>
        <w:t>如下图：</w:t>
      </w:r>
    </w:p>
    <w:p w:rsidR="006936C2" w:rsidRDefault="006936C2" w:rsidP="006936C2">
      <w:r>
        <w:rPr>
          <w:noProof/>
        </w:rPr>
        <w:drawing>
          <wp:inline distT="0" distB="0" distL="0" distR="0" wp14:anchorId="1471355E" wp14:editId="56190394">
            <wp:extent cx="5610225" cy="3619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717" w:rsidRPr="006936C2" w:rsidRDefault="006936C2" w:rsidP="00F1771F">
      <w:r>
        <w:rPr>
          <w:rFonts w:hint="eastAsia"/>
        </w:rPr>
        <w:t>结束语：通过上述步骤之后，开发</w:t>
      </w:r>
      <w:proofErr w:type="gramStart"/>
      <w:r>
        <w:rPr>
          <w:rFonts w:hint="eastAsia"/>
        </w:rPr>
        <w:t>人员本地</w:t>
      </w:r>
      <w:proofErr w:type="gramEnd"/>
      <w:r>
        <w:rPr>
          <w:rFonts w:hint="eastAsia"/>
        </w:rPr>
        <w:t>再执行</w:t>
      </w:r>
      <w:r>
        <w:rPr>
          <w:rFonts w:hint="eastAsia"/>
        </w:rPr>
        <w:t>arc diff</w:t>
      </w:r>
      <w:r>
        <w:rPr>
          <w:rFonts w:hint="eastAsia"/>
        </w:rPr>
        <w:t>会提交改动文件的所有内容到</w:t>
      </w:r>
      <w:proofErr w:type="spellStart"/>
      <w:r>
        <w:rPr>
          <w:rFonts w:hint="eastAsia"/>
        </w:rPr>
        <w:t>phabricator</w:t>
      </w:r>
      <w:proofErr w:type="spellEnd"/>
      <w:r>
        <w:rPr>
          <w:rFonts w:hint="eastAsia"/>
        </w:rPr>
        <w:t>，不会再出现</w:t>
      </w:r>
      <w:proofErr w:type="gramStart"/>
      <w:r>
        <w:t>”</w:t>
      </w:r>
      <w:proofErr w:type="gramEnd"/>
      <w:r>
        <w:rPr>
          <w:rFonts w:hint="eastAsia"/>
        </w:rPr>
        <w:t xml:space="preserve">Context not </w:t>
      </w:r>
      <w:r>
        <w:t>available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sectPr w:rsidR="00BE4717" w:rsidRPr="006936C2" w:rsidSect="00F2144E">
      <w:footerReference w:type="default" r:id="rId43"/>
      <w:pgSz w:w="11906" w:h="16838" w:code="9"/>
      <w:pgMar w:top="1418" w:right="1134" w:bottom="1418" w:left="1134" w:header="851" w:footer="851" w:gutter="567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6AC4" w:rsidRDefault="00616AC4">
      <w:pPr>
        <w:spacing w:after="240"/>
      </w:pPr>
      <w:r>
        <w:separator/>
      </w:r>
    </w:p>
  </w:endnote>
  <w:endnote w:type="continuationSeparator" w:id="0">
    <w:p w:rsidR="00616AC4" w:rsidRDefault="00616AC4">
      <w:pPr>
        <w:spacing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Sim Sun">
    <w:altName w:val="方正舒体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2581" w:rsidRDefault="007B2581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B2581" w:rsidRDefault="007B2581">
    <w:pPr>
      <w:pStyle w:val="a4"/>
      <w:spacing w:after="240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2581" w:rsidRDefault="007B2581" w:rsidP="00430254">
    <w:pPr>
      <w:rPr>
        <w:u w:val="single"/>
      </w:rPr>
    </w:pPr>
    <w:r>
      <w:rPr>
        <w:rFonts w:hint="eastAsia"/>
      </w:rPr>
      <w:t xml:space="preserve">                    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2581" w:rsidRDefault="007B2581" w:rsidP="00B405AA">
    <w:r>
      <w:rPr>
        <w:rFonts w:hint="eastAsia"/>
      </w:rPr>
      <w:t xml:space="preserve">                                                   </w:t>
    </w:r>
  </w:p>
  <w:tbl>
    <w:tblPr>
      <w:tblW w:w="9261" w:type="dxa"/>
      <w:tblInd w:w="12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762"/>
      <w:gridCol w:w="4168"/>
      <w:gridCol w:w="2331"/>
    </w:tblGrid>
    <w:tr w:rsidR="007B2581">
      <w:trPr>
        <w:cantSplit/>
        <w:trHeight w:hRule="exact" w:val="397"/>
      </w:trPr>
      <w:tc>
        <w:tcPr>
          <w:tcW w:w="2762" w:type="dxa"/>
          <w:vAlign w:val="center"/>
        </w:tcPr>
        <w:p w:rsidR="007B2581" w:rsidRPr="00B405AA" w:rsidRDefault="007B2581" w:rsidP="00F82B0C">
          <w:pPr>
            <w:pStyle w:val="a3"/>
            <w:jc w:val="both"/>
          </w:pPr>
        </w:p>
      </w:tc>
      <w:tc>
        <w:tcPr>
          <w:tcW w:w="4168" w:type="dxa"/>
          <w:vAlign w:val="center"/>
        </w:tcPr>
        <w:p w:rsidR="007B2581" w:rsidRPr="00A42AEC" w:rsidRDefault="007B2581" w:rsidP="00F82B0C">
          <w:pPr>
            <w:pStyle w:val="a3"/>
            <w:ind w:firstLine="1170"/>
            <w:jc w:val="both"/>
          </w:pPr>
        </w:p>
      </w:tc>
      <w:tc>
        <w:tcPr>
          <w:tcW w:w="2331" w:type="dxa"/>
          <w:vAlign w:val="center"/>
        </w:tcPr>
        <w:p w:rsidR="007B2581" w:rsidRDefault="007B2581" w:rsidP="00F82B0C">
          <w:pPr>
            <w:pStyle w:val="a3"/>
            <w:ind w:firstLine="540"/>
            <w:jc w:val="both"/>
            <w:rPr>
              <w:rFonts w:ascii="宋体" w:hAnsi="宋体"/>
            </w:rPr>
          </w:pPr>
          <w:r>
            <w:rPr>
              <w:rFonts w:hint="eastAsia"/>
            </w:rPr>
            <w:t>第</w:t>
          </w:r>
          <w:r w:rsidRPr="00877866">
            <w:fldChar w:fldCharType="begin"/>
          </w:r>
          <w:r w:rsidRPr="00877866">
            <w:instrText xml:space="preserve"> PAGE </w:instrText>
          </w:r>
          <w:r w:rsidRPr="00877866">
            <w:fldChar w:fldCharType="separate"/>
          </w:r>
          <w:r w:rsidR="00E11582">
            <w:rPr>
              <w:noProof/>
            </w:rPr>
            <w:t>3</w:t>
          </w:r>
          <w:r w:rsidRPr="00877866">
            <w:fldChar w:fldCharType="end"/>
          </w:r>
          <w:r w:rsidRPr="00877866">
            <w:rPr>
              <w:rFonts w:hint="eastAsia"/>
            </w:rPr>
            <w:t>页</w:t>
          </w:r>
          <w:r w:rsidRPr="00877866">
            <w:rPr>
              <w:rFonts w:hint="eastAsia"/>
            </w:rPr>
            <w:t xml:space="preserve"> </w:t>
          </w:r>
          <w:r w:rsidRPr="00877866">
            <w:rPr>
              <w:rFonts w:hint="eastAsia"/>
            </w:rPr>
            <w:t>共</w:t>
          </w:r>
          <w:r w:rsidR="00616AC4">
            <w:fldChar w:fldCharType="begin"/>
          </w:r>
          <w:r w:rsidR="00616AC4">
            <w:instrText xml:space="preserve"> NUMPAGES </w:instrText>
          </w:r>
          <w:r w:rsidR="00616AC4">
            <w:fldChar w:fldCharType="separate"/>
          </w:r>
          <w:r w:rsidR="00E11582">
            <w:rPr>
              <w:noProof/>
            </w:rPr>
            <w:t>16</w:t>
          </w:r>
          <w:r w:rsidR="00616AC4">
            <w:rPr>
              <w:noProof/>
            </w:rPr>
            <w:fldChar w:fldCharType="end"/>
          </w:r>
          <w:r w:rsidRPr="00877866">
            <w:rPr>
              <w:rFonts w:hint="eastAsia"/>
            </w:rPr>
            <w:t>页</w:t>
          </w:r>
        </w:p>
      </w:tc>
    </w:tr>
  </w:tbl>
  <w:p w:rsidR="007B2581" w:rsidRDefault="007B2581" w:rsidP="00B405AA">
    <w:pPr>
      <w:rPr>
        <w:u w:val="single"/>
      </w:rPr>
    </w:pPr>
    <w:r>
      <w:rPr>
        <w:rFonts w:hint="eastAsia"/>
      </w:rPr>
      <w:t xml:space="preserve">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6AC4" w:rsidRDefault="00616AC4">
      <w:pPr>
        <w:spacing w:after="240"/>
      </w:pPr>
      <w:r>
        <w:separator/>
      </w:r>
    </w:p>
  </w:footnote>
  <w:footnote w:type="continuationSeparator" w:id="0">
    <w:p w:rsidR="00616AC4" w:rsidRDefault="00616AC4">
      <w:pPr>
        <w:spacing w:after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2581" w:rsidRDefault="007B2581">
    <w:pPr>
      <w:pStyle w:val="a3"/>
      <w:spacing w:after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2581" w:rsidRDefault="007B2581">
    <w:pPr>
      <w:pStyle w:val="a3"/>
      <w:jc w:val="both"/>
    </w:pPr>
    <w:r>
      <w:rPr>
        <w:noProof/>
        <w:sz w:val="20"/>
      </w:rPr>
      <w:drawing>
        <wp:anchor distT="0" distB="0" distL="114300" distR="114300" simplePos="0" relativeHeight="251657728" behindDoc="0" locked="0" layoutInCell="1" allowOverlap="1" wp14:anchorId="58BAD06D" wp14:editId="11DAD29F">
          <wp:simplePos x="0" y="0"/>
          <wp:positionH relativeFrom="column">
            <wp:posOffset>-13335</wp:posOffset>
          </wp:positionH>
          <wp:positionV relativeFrom="paragraph">
            <wp:posOffset>45085</wp:posOffset>
          </wp:positionV>
          <wp:extent cx="2752725" cy="285750"/>
          <wp:effectExtent l="0" t="0" r="9525" b="0"/>
          <wp:wrapNone/>
          <wp:docPr id="22" name="图片 22" descr="公司全称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公司全称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272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B2581" w:rsidRDefault="007B2581">
    <w:pPr>
      <w:pStyle w:val="a3"/>
    </w:pPr>
  </w:p>
  <w:p w:rsidR="007B2581" w:rsidRDefault="007B2581">
    <w:pPr>
      <w:pStyle w:val="a3"/>
    </w:pPr>
  </w:p>
  <w:tbl>
    <w:tblPr>
      <w:tblW w:w="0" w:type="auto"/>
      <w:jc w:val="center"/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34"/>
      <w:gridCol w:w="4620"/>
      <w:gridCol w:w="2333"/>
    </w:tblGrid>
    <w:tr w:rsidR="007B2581">
      <w:trPr>
        <w:cantSplit/>
        <w:trHeight w:hRule="exact" w:val="397"/>
        <w:jc w:val="center"/>
      </w:trPr>
      <w:tc>
        <w:tcPr>
          <w:tcW w:w="2334" w:type="dxa"/>
          <w:vAlign w:val="center"/>
        </w:tcPr>
        <w:p w:rsidR="007B2581" w:rsidRDefault="007B2581">
          <w:pPr>
            <w:pStyle w:val="a3"/>
            <w:jc w:val="both"/>
            <w:rPr>
              <w:sz w:val="21"/>
            </w:rPr>
          </w:pPr>
        </w:p>
      </w:tc>
      <w:tc>
        <w:tcPr>
          <w:tcW w:w="4620" w:type="dxa"/>
          <w:vAlign w:val="center"/>
        </w:tcPr>
        <w:p w:rsidR="007B2581" w:rsidRPr="00A42AEC" w:rsidRDefault="007B2581" w:rsidP="002E5816">
          <w:pPr>
            <w:pStyle w:val="a3"/>
            <w:rPr>
              <w:bCs/>
              <w:iCs/>
            </w:rPr>
          </w:pPr>
          <w:proofErr w:type="spellStart"/>
          <w:r>
            <w:rPr>
              <w:bCs/>
              <w:iCs/>
            </w:rPr>
            <w:t>P</w:t>
          </w:r>
          <w:r>
            <w:rPr>
              <w:rFonts w:hint="eastAsia"/>
              <w:bCs/>
              <w:iCs/>
            </w:rPr>
            <w:t>habricator</w:t>
          </w:r>
          <w:proofErr w:type="spellEnd"/>
          <w:r>
            <w:rPr>
              <w:rFonts w:hint="eastAsia"/>
              <w:bCs/>
              <w:iCs/>
            </w:rPr>
            <w:t>使用指南</w:t>
          </w:r>
        </w:p>
      </w:tc>
      <w:tc>
        <w:tcPr>
          <w:tcW w:w="2333" w:type="dxa"/>
          <w:vAlign w:val="center"/>
        </w:tcPr>
        <w:p w:rsidR="007B2581" w:rsidRDefault="007B2581">
          <w:pPr>
            <w:pStyle w:val="a3"/>
            <w:jc w:val="both"/>
            <w:rPr>
              <w:rFonts w:ascii="宋体" w:hAnsi="宋体"/>
            </w:rPr>
          </w:pPr>
        </w:p>
      </w:tc>
    </w:tr>
  </w:tbl>
  <w:p w:rsidR="007B2581" w:rsidRDefault="007B2581">
    <w:pPr>
      <w:pStyle w:val="a3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2581" w:rsidRDefault="007B2581">
    <w:pPr>
      <w:pStyle w:val="a3"/>
      <w:spacing w:after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C5B59"/>
    <w:multiLevelType w:val="hybridMultilevel"/>
    <w:tmpl w:val="9A704420"/>
    <w:lvl w:ilvl="0" w:tplc="682492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9C6957"/>
    <w:multiLevelType w:val="multilevel"/>
    <w:tmpl w:val="6CEC22F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678C3BE3"/>
    <w:multiLevelType w:val="hybridMultilevel"/>
    <w:tmpl w:val="F6C23786"/>
    <w:lvl w:ilvl="0" w:tplc="4E207A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1"/>
  <w:drawingGridVerticalSpacing w:val="31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329"/>
    <w:rsid w:val="00001323"/>
    <w:rsid w:val="00002C3B"/>
    <w:rsid w:val="00007978"/>
    <w:rsid w:val="00007EE6"/>
    <w:rsid w:val="00011305"/>
    <w:rsid w:val="00011659"/>
    <w:rsid w:val="00013577"/>
    <w:rsid w:val="00020012"/>
    <w:rsid w:val="0002244F"/>
    <w:rsid w:val="000230EB"/>
    <w:rsid w:val="0002462E"/>
    <w:rsid w:val="000305B1"/>
    <w:rsid w:val="00030DED"/>
    <w:rsid w:val="00033351"/>
    <w:rsid w:val="00033508"/>
    <w:rsid w:val="000415CD"/>
    <w:rsid w:val="00041AD1"/>
    <w:rsid w:val="00042779"/>
    <w:rsid w:val="00043B5F"/>
    <w:rsid w:val="0005041E"/>
    <w:rsid w:val="00051624"/>
    <w:rsid w:val="000567FB"/>
    <w:rsid w:val="00060B2D"/>
    <w:rsid w:val="000646A1"/>
    <w:rsid w:val="00066999"/>
    <w:rsid w:val="00067245"/>
    <w:rsid w:val="00076794"/>
    <w:rsid w:val="00077122"/>
    <w:rsid w:val="00082A92"/>
    <w:rsid w:val="00084D3E"/>
    <w:rsid w:val="000868A7"/>
    <w:rsid w:val="00087154"/>
    <w:rsid w:val="00093873"/>
    <w:rsid w:val="000940C0"/>
    <w:rsid w:val="000A413C"/>
    <w:rsid w:val="000B0CD6"/>
    <w:rsid w:val="000B35D7"/>
    <w:rsid w:val="000B61FC"/>
    <w:rsid w:val="000B63AF"/>
    <w:rsid w:val="000C24E1"/>
    <w:rsid w:val="000C3300"/>
    <w:rsid w:val="000C6E55"/>
    <w:rsid w:val="000D0E10"/>
    <w:rsid w:val="000D28B8"/>
    <w:rsid w:val="000D36DE"/>
    <w:rsid w:val="000D3E77"/>
    <w:rsid w:val="000D5270"/>
    <w:rsid w:val="000D66E9"/>
    <w:rsid w:val="000D6F57"/>
    <w:rsid w:val="000E05C7"/>
    <w:rsid w:val="000E11D2"/>
    <w:rsid w:val="000E5E99"/>
    <w:rsid w:val="000F002A"/>
    <w:rsid w:val="000F011A"/>
    <w:rsid w:val="000F2E5D"/>
    <w:rsid w:val="000F4E97"/>
    <w:rsid w:val="000F5666"/>
    <w:rsid w:val="000F5D10"/>
    <w:rsid w:val="000F714C"/>
    <w:rsid w:val="00104814"/>
    <w:rsid w:val="00106597"/>
    <w:rsid w:val="001114AA"/>
    <w:rsid w:val="00115925"/>
    <w:rsid w:val="00115A40"/>
    <w:rsid w:val="0012183B"/>
    <w:rsid w:val="001253F1"/>
    <w:rsid w:val="001256C1"/>
    <w:rsid w:val="0013208E"/>
    <w:rsid w:val="00137FB5"/>
    <w:rsid w:val="001401B8"/>
    <w:rsid w:val="00143555"/>
    <w:rsid w:val="0014544C"/>
    <w:rsid w:val="00151C2A"/>
    <w:rsid w:val="00151F05"/>
    <w:rsid w:val="00156EE1"/>
    <w:rsid w:val="001571A1"/>
    <w:rsid w:val="00161D3A"/>
    <w:rsid w:val="001667F9"/>
    <w:rsid w:val="00170165"/>
    <w:rsid w:val="00172416"/>
    <w:rsid w:val="00173733"/>
    <w:rsid w:val="001768B9"/>
    <w:rsid w:val="001773C3"/>
    <w:rsid w:val="00177C3D"/>
    <w:rsid w:val="001818DA"/>
    <w:rsid w:val="00186F60"/>
    <w:rsid w:val="0019009F"/>
    <w:rsid w:val="00190BA5"/>
    <w:rsid w:val="00191B8F"/>
    <w:rsid w:val="001A26D0"/>
    <w:rsid w:val="001A4A91"/>
    <w:rsid w:val="001B0987"/>
    <w:rsid w:val="001B19A4"/>
    <w:rsid w:val="001B1B62"/>
    <w:rsid w:val="001B4CB4"/>
    <w:rsid w:val="001B57A5"/>
    <w:rsid w:val="001C4C28"/>
    <w:rsid w:val="001C54AD"/>
    <w:rsid w:val="001D630A"/>
    <w:rsid w:val="001D7F7F"/>
    <w:rsid w:val="001E0BC6"/>
    <w:rsid w:val="001E2AA9"/>
    <w:rsid w:val="001E4349"/>
    <w:rsid w:val="002066B1"/>
    <w:rsid w:val="00210E93"/>
    <w:rsid w:val="0021134C"/>
    <w:rsid w:val="00215DF9"/>
    <w:rsid w:val="002171AB"/>
    <w:rsid w:val="0023296A"/>
    <w:rsid w:val="00236248"/>
    <w:rsid w:val="00240ED3"/>
    <w:rsid w:val="00246544"/>
    <w:rsid w:val="00250F48"/>
    <w:rsid w:val="002532A4"/>
    <w:rsid w:val="002667EC"/>
    <w:rsid w:val="0026718B"/>
    <w:rsid w:val="00277D75"/>
    <w:rsid w:val="00277E83"/>
    <w:rsid w:val="0028220D"/>
    <w:rsid w:val="002908CC"/>
    <w:rsid w:val="0029425D"/>
    <w:rsid w:val="00295AE0"/>
    <w:rsid w:val="00297662"/>
    <w:rsid w:val="002A4871"/>
    <w:rsid w:val="002A5BF2"/>
    <w:rsid w:val="002B01E8"/>
    <w:rsid w:val="002B31DC"/>
    <w:rsid w:val="002B7A05"/>
    <w:rsid w:val="002C1312"/>
    <w:rsid w:val="002C20C5"/>
    <w:rsid w:val="002C36B0"/>
    <w:rsid w:val="002C59AD"/>
    <w:rsid w:val="002C733E"/>
    <w:rsid w:val="002E51F8"/>
    <w:rsid w:val="002E5816"/>
    <w:rsid w:val="002F0EBC"/>
    <w:rsid w:val="002F0FB0"/>
    <w:rsid w:val="002F6FE6"/>
    <w:rsid w:val="002F751C"/>
    <w:rsid w:val="0030001D"/>
    <w:rsid w:val="00307ACB"/>
    <w:rsid w:val="00310039"/>
    <w:rsid w:val="00313B23"/>
    <w:rsid w:val="00315AAE"/>
    <w:rsid w:val="00322E52"/>
    <w:rsid w:val="003260F4"/>
    <w:rsid w:val="00331C1F"/>
    <w:rsid w:val="00331E62"/>
    <w:rsid w:val="00334C79"/>
    <w:rsid w:val="00343C5D"/>
    <w:rsid w:val="00344866"/>
    <w:rsid w:val="00346174"/>
    <w:rsid w:val="0034790C"/>
    <w:rsid w:val="00351DD2"/>
    <w:rsid w:val="0035715B"/>
    <w:rsid w:val="00370681"/>
    <w:rsid w:val="00373B16"/>
    <w:rsid w:val="00376B5A"/>
    <w:rsid w:val="0037717A"/>
    <w:rsid w:val="00384F53"/>
    <w:rsid w:val="00386963"/>
    <w:rsid w:val="00392D25"/>
    <w:rsid w:val="0039306E"/>
    <w:rsid w:val="003934F1"/>
    <w:rsid w:val="003964E4"/>
    <w:rsid w:val="00396703"/>
    <w:rsid w:val="003A2C79"/>
    <w:rsid w:val="003A69D2"/>
    <w:rsid w:val="003A77E1"/>
    <w:rsid w:val="003B79AD"/>
    <w:rsid w:val="003C1D68"/>
    <w:rsid w:val="003C2058"/>
    <w:rsid w:val="003C3A27"/>
    <w:rsid w:val="003C5C3D"/>
    <w:rsid w:val="003D0E0D"/>
    <w:rsid w:val="003E0431"/>
    <w:rsid w:val="003E0D0A"/>
    <w:rsid w:val="003E2057"/>
    <w:rsid w:val="003E70F6"/>
    <w:rsid w:val="003F5D6F"/>
    <w:rsid w:val="003F6C2B"/>
    <w:rsid w:val="004005A9"/>
    <w:rsid w:val="00405F2D"/>
    <w:rsid w:val="0040628B"/>
    <w:rsid w:val="00410AAA"/>
    <w:rsid w:val="00414A19"/>
    <w:rsid w:val="0042177E"/>
    <w:rsid w:val="00421ADD"/>
    <w:rsid w:val="00423497"/>
    <w:rsid w:val="004241A9"/>
    <w:rsid w:val="0042441F"/>
    <w:rsid w:val="0042569D"/>
    <w:rsid w:val="00430254"/>
    <w:rsid w:val="004304EE"/>
    <w:rsid w:val="00440BB3"/>
    <w:rsid w:val="00442FEA"/>
    <w:rsid w:val="00443136"/>
    <w:rsid w:val="00444587"/>
    <w:rsid w:val="00446291"/>
    <w:rsid w:val="00447FC0"/>
    <w:rsid w:val="004531C4"/>
    <w:rsid w:val="00454044"/>
    <w:rsid w:val="00455BFE"/>
    <w:rsid w:val="00456D32"/>
    <w:rsid w:val="0046437D"/>
    <w:rsid w:val="00467137"/>
    <w:rsid w:val="004678AF"/>
    <w:rsid w:val="00471229"/>
    <w:rsid w:val="00474DCB"/>
    <w:rsid w:val="004763CD"/>
    <w:rsid w:val="004767A8"/>
    <w:rsid w:val="0047735B"/>
    <w:rsid w:val="00480FAB"/>
    <w:rsid w:val="0048587C"/>
    <w:rsid w:val="00486358"/>
    <w:rsid w:val="004960B3"/>
    <w:rsid w:val="00497851"/>
    <w:rsid w:val="004A5DFD"/>
    <w:rsid w:val="004A6E84"/>
    <w:rsid w:val="004B2563"/>
    <w:rsid w:val="004B32F1"/>
    <w:rsid w:val="004B3F57"/>
    <w:rsid w:val="004B614F"/>
    <w:rsid w:val="004B6DAB"/>
    <w:rsid w:val="004B777B"/>
    <w:rsid w:val="004C09B3"/>
    <w:rsid w:val="004C25AF"/>
    <w:rsid w:val="004D33D3"/>
    <w:rsid w:val="004D5349"/>
    <w:rsid w:val="004E22B8"/>
    <w:rsid w:val="004E4A20"/>
    <w:rsid w:val="004E5983"/>
    <w:rsid w:val="004E6164"/>
    <w:rsid w:val="004E6C1B"/>
    <w:rsid w:val="004E6FFB"/>
    <w:rsid w:val="004F5EBF"/>
    <w:rsid w:val="005034FB"/>
    <w:rsid w:val="00504828"/>
    <w:rsid w:val="00512C3C"/>
    <w:rsid w:val="0051377F"/>
    <w:rsid w:val="005224FE"/>
    <w:rsid w:val="005250DE"/>
    <w:rsid w:val="005417D9"/>
    <w:rsid w:val="0055119E"/>
    <w:rsid w:val="0056346E"/>
    <w:rsid w:val="00570738"/>
    <w:rsid w:val="00571171"/>
    <w:rsid w:val="00572A95"/>
    <w:rsid w:val="00573FA8"/>
    <w:rsid w:val="005801EA"/>
    <w:rsid w:val="00581DF3"/>
    <w:rsid w:val="00582C32"/>
    <w:rsid w:val="005914FE"/>
    <w:rsid w:val="00592CFE"/>
    <w:rsid w:val="0059348C"/>
    <w:rsid w:val="005938D2"/>
    <w:rsid w:val="00595A0E"/>
    <w:rsid w:val="005963C2"/>
    <w:rsid w:val="00597520"/>
    <w:rsid w:val="005975E8"/>
    <w:rsid w:val="005A01CB"/>
    <w:rsid w:val="005A57A7"/>
    <w:rsid w:val="005B3DA5"/>
    <w:rsid w:val="005B543D"/>
    <w:rsid w:val="005B6C7E"/>
    <w:rsid w:val="005C1438"/>
    <w:rsid w:val="005C7B4C"/>
    <w:rsid w:val="005D32A8"/>
    <w:rsid w:val="005D4D91"/>
    <w:rsid w:val="005D7C64"/>
    <w:rsid w:val="005E0719"/>
    <w:rsid w:val="005E2DD4"/>
    <w:rsid w:val="005E6860"/>
    <w:rsid w:val="005E7A8F"/>
    <w:rsid w:val="005F40AB"/>
    <w:rsid w:val="005F66FA"/>
    <w:rsid w:val="00600409"/>
    <w:rsid w:val="00600C67"/>
    <w:rsid w:val="00601248"/>
    <w:rsid w:val="006012A0"/>
    <w:rsid w:val="0060743F"/>
    <w:rsid w:val="0061230D"/>
    <w:rsid w:val="00616AC4"/>
    <w:rsid w:val="00617F57"/>
    <w:rsid w:val="006273B5"/>
    <w:rsid w:val="00633951"/>
    <w:rsid w:val="00636B5C"/>
    <w:rsid w:val="00645AFD"/>
    <w:rsid w:val="00645ED8"/>
    <w:rsid w:val="00650613"/>
    <w:rsid w:val="0065214D"/>
    <w:rsid w:val="00652CFB"/>
    <w:rsid w:val="00653A8F"/>
    <w:rsid w:val="00655477"/>
    <w:rsid w:val="00656AE3"/>
    <w:rsid w:val="00662411"/>
    <w:rsid w:val="00664D12"/>
    <w:rsid w:val="00666417"/>
    <w:rsid w:val="0066689D"/>
    <w:rsid w:val="006669F1"/>
    <w:rsid w:val="006672E9"/>
    <w:rsid w:val="00667E3F"/>
    <w:rsid w:val="00672D74"/>
    <w:rsid w:val="006747D4"/>
    <w:rsid w:val="006770FE"/>
    <w:rsid w:val="00677209"/>
    <w:rsid w:val="00680483"/>
    <w:rsid w:val="00684C9E"/>
    <w:rsid w:val="00686C02"/>
    <w:rsid w:val="00690AF2"/>
    <w:rsid w:val="00691059"/>
    <w:rsid w:val="00691130"/>
    <w:rsid w:val="006936C2"/>
    <w:rsid w:val="00693A50"/>
    <w:rsid w:val="00695395"/>
    <w:rsid w:val="00697DA3"/>
    <w:rsid w:val="006A1397"/>
    <w:rsid w:val="006A13BF"/>
    <w:rsid w:val="006A25CC"/>
    <w:rsid w:val="006B2FA3"/>
    <w:rsid w:val="006B4948"/>
    <w:rsid w:val="006C297B"/>
    <w:rsid w:val="006C2C11"/>
    <w:rsid w:val="006C5DA6"/>
    <w:rsid w:val="006C7929"/>
    <w:rsid w:val="006C7D8D"/>
    <w:rsid w:val="006C7FE0"/>
    <w:rsid w:val="006D0D66"/>
    <w:rsid w:val="006D41AC"/>
    <w:rsid w:val="006D7457"/>
    <w:rsid w:val="006D7D94"/>
    <w:rsid w:val="006E78B0"/>
    <w:rsid w:val="006F66F0"/>
    <w:rsid w:val="006F6C62"/>
    <w:rsid w:val="006F7182"/>
    <w:rsid w:val="006F7609"/>
    <w:rsid w:val="00702033"/>
    <w:rsid w:val="007027ED"/>
    <w:rsid w:val="007052B3"/>
    <w:rsid w:val="007056AF"/>
    <w:rsid w:val="00705A75"/>
    <w:rsid w:val="00706952"/>
    <w:rsid w:val="00707F47"/>
    <w:rsid w:val="007132E0"/>
    <w:rsid w:val="00713672"/>
    <w:rsid w:val="007210A4"/>
    <w:rsid w:val="00727CA4"/>
    <w:rsid w:val="00730509"/>
    <w:rsid w:val="00736C59"/>
    <w:rsid w:val="007404AC"/>
    <w:rsid w:val="00740E77"/>
    <w:rsid w:val="00741B20"/>
    <w:rsid w:val="0074286E"/>
    <w:rsid w:val="00755BFE"/>
    <w:rsid w:val="0076006C"/>
    <w:rsid w:val="00760B73"/>
    <w:rsid w:val="00761E1B"/>
    <w:rsid w:val="00762236"/>
    <w:rsid w:val="00762CB9"/>
    <w:rsid w:val="00765C86"/>
    <w:rsid w:val="00766420"/>
    <w:rsid w:val="007664AC"/>
    <w:rsid w:val="0078037B"/>
    <w:rsid w:val="00783C0A"/>
    <w:rsid w:val="007843AE"/>
    <w:rsid w:val="00785138"/>
    <w:rsid w:val="00797BF4"/>
    <w:rsid w:val="007B2581"/>
    <w:rsid w:val="007B7246"/>
    <w:rsid w:val="007C3243"/>
    <w:rsid w:val="007C386A"/>
    <w:rsid w:val="007D6A57"/>
    <w:rsid w:val="007E162B"/>
    <w:rsid w:val="007E3D9C"/>
    <w:rsid w:val="007E4710"/>
    <w:rsid w:val="007E51AF"/>
    <w:rsid w:val="007E57CA"/>
    <w:rsid w:val="007E5F98"/>
    <w:rsid w:val="007E6BD2"/>
    <w:rsid w:val="007F004C"/>
    <w:rsid w:val="007F0269"/>
    <w:rsid w:val="007F13D1"/>
    <w:rsid w:val="007F157A"/>
    <w:rsid w:val="007F3261"/>
    <w:rsid w:val="007F6ADF"/>
    <w:rsid w:val="0080122D"/>
    <w:rsid w:val="0080231F"/>
    <w:rsid w:val="00806B87"/>
    <w:rsid w:val="00806C18"/>
    <w:rsid w:val="00810DF7"/>
    <w:rsid w:val="00812498"/>
    <w:rsid w:val="0081530D"/>
    <w:rsid w:val="00820DB9"/>
    <w:rsid w:val="00823DBD"/>
    <w:rsid w:val="00824DAB"/>
    <w:rsid w:val="008258FD"/>
    <w:rsid w:val="00831917"/>
    <w:rsid w:val="00835E0D"/>
    <w:rsid w:val="00840A00"/>
    <w:rsid w:val="00840C23"/>
    <w:rsid w:val="00841509"/>
    <w:rsid w:val="008452BD"/>
    <w:rsid w:val="0084561D"/>
    <w:rsid w:val="008470B2"/>
    <w:rsid w:val="00852A94"/>
    <w:rsid w:val="0085451E"/>
    <w:rsid w:val="00860C0C"/>
    <w:rsid w:val="00860F1C"/>
    <w:rsid w:val="008635E7"/>
    <w:rsid w:val="00870F25"/>
    <w:rsid w:val="008834BC"/>
    <w:rsid w:val="0088693E"/>
    <w:rsid w:val="00892329"/>
    <w:rsid w:val="00895889"/>
    <w:rsid w:val="00897353"/>
    <w:rsid w:val="008A066E"/>
    <w:rsid w:val="008A0793"/>
    <w:rsid w:val="008A5B3B"/>
    <w:rsid w:val="008A6C96"/>
    <w:rsid w:val="008B185B"/>
    <w:rsid w:val="008C3F3A"/>
    <w:rsid w:val="008D3FDF"/>
    <w:rsid w:val="008D4449"/>
    <w:rsid w:val="008D6618"/>
    <w:rsid w:val="008E0482"/>
    <w:rsid w:val="008E1DFC"/>
    <w:rsid w:val="008E1E72"/>
    <w:rsid w:val="008E4992"/>
    <w:rsid w:val="008E61FD"/>
    <w:rsid w:val="008F3068"/>
    <w:rsid w:val="008F33F0"/>
    <w:rsid w:val="008F38FC"/>
    <w:rsid w:val="008F68B5"/>
    <w:rsid w:val="00902797"/>
    <w:rsid w:val="00904970"/>
    <w:rsid w:val="00904EE2"/>
    <w:rsid w:val="00906833"/>
    <w:rsid w:val="00912627"/>
    <w:rsid w:val="00916ED6"/>
    <w:rsid w:val="00921896"/>
    <w:rsid w:val="00923CCB"/>
    <w:rsid w:val="009301DE"/>
    <w:rsid w:val="009303AC"/>
    <w:rsid w:val="00941CCE"/>
    <w:rsid w:val="00947A7A"/>
    <w:rsid w:val="00950736"/>
    <w:rsid w:val="0095229A"/>
    <w:rsid w:val="00954A32"/>
    <w:rsid w:val="00957C5C"/>
    <w:rsid w:val="00957D23"/>
    <w:rsid w:val="00957F68"/>
    <w:rsid w:val="009669C0"/>
    <w:rsid w:val="0097127E"/>
    <w:rsid w:val="009712A4"/>
    <w:rsid w:val="009713E8"/>
    <w:rsid w:val="009733EB"/>
    <w:rsid w:val="009740EC"/>
    <w:rsid w:val="00991CD9"/>
    <w:rsid w:val="00991EE5"/>
    <w:rsid w:val="00992E0E"/>
    <w:rsid w:val="00993754"/>
    <w:rsid w:val="00997942"/>
    <w:rsid w:val="009A11AF"/>
    <w:rsid w:val="009A38A1"/>
    <w:rsid w:val="009A58C6"/>
    <w:rsid w:val="009B0608"/>
    <w:rsid w:val="009B7B1C"/>
    <w:rsid w:val="009C242B"/>
    <w:rsid w:val="009C47FF"/>
    <w:rsid w:val="009C6F4D"/>
    <w:rsid w:val="009D32ED"/>
    <w:rsid w:val="009E1C0E"/>
    <w:rsid w:val="009E1E6E"/>
    <w:rsid w:val="009E355A"/>
    <w:rsid w:val="009E6E72"/>
    <w:rsid w:val="00A01999"/>
    <w:rsid w:val="00A02BDE"/>
    <w:rsid w:val="00A04BFE"/>
    <w:rsid w:val="00A135DC"/>
    <w:rsid w:val="00A1437A"/>
    <w:rsid w:val="00A16F7F"/>
    <w:rsid w:val="00A22031"/>
    <w:rsid w:val="00A22D4B"/>
    <w:rsid w:val="00A3105D"/>
    <w:rsid w:val="00A329C1"/>
    <w:rsid w:val="00A33283"/>
    <w:rsid w:val="00A42AEC"/>
    <w:rsid w:val="00A45BD2"/>
    <w:rsid w:val="00A50CBB"/>
    <w:rsid w:val="00A56C9C"/>
    <w:rsid w:val="00A56EA5"/>
    <w:rsid w:val="00A63EE6"/>
    <w:rsid w:val="00A65BC2"/>
    <w:rsid w:val="00A65D86"/>
    <w:rsid w:val="00A65EBF"/>
    <w:rsid w:val="00A667F9"/>
    <w:rsid w:val="00A671BB"/>
    <w:rsid w:val="00A67D07"/>
    <w:rsid w:val="00A71224"/>
    <w:rsid w:val="00A71A1C"/>
    <w:rsid w:val="00A7403B"/>
    <w:rsid w:val="00A77189"/>
    <w:rsid w:val="00A85755"/>
    <w:rsid w:val="00A93BB0"/>
    <w:rsid w:val="00A9455B"/>
    <w:rsid w:val="00A96E3E"/>
    <w:rsid w:val="00AA0AF2"/>
    <w:rsid w:val="00AB2725"/>
    <w:rsid w:val="00AB4C10"/>
    <w:rsid w:val="00AB72D1"/>
    <w:rsid w:val="00AC1B46"/>
    <w:rsid w:val="00AC37DC"/>
    <w:rsid w:val="00AC7187"/>
    <w:rsid w:val="00AC742A"/>
    <w:rsid w:val="00AE16D2"/>
    <w:rsid w:val="00AE3537"/>
    <w:rsid w:val="00AE51A1"/>
    <w:rsid w:val="00AF56AA"/>
    <w:rsid w:val="00AF7C44"/>
    <w:rsid w:val="00B0095C"/>
    <w:rsid w:val="00B0188F"/>
    <w:rsid w:val="00B073B3"/>
    <w:rsid w:val="00B123E0"/>
    <w:rsid w:val="00B12974"/>
    <w:rsid w:val="00B148F9"/>
    <w:rsid w:val="00B15057"/>
    <w:rsid w:val="00B161B7"/>
    <w:rsid w:val="00B226D6"/>
    <w:rsid w:val="00B22CBF"/>
    <w:rsid w:val="00B22F91"/>
    <w:rsid w:val="00B25EDF"/>
    <w:rsid w:val="00B30BD7"/>
    <w:rsid w:val="00B344CF"/>
    <w:rsid w:val="00B345F2"/>
    <w:rsid w:val="00B35901"/>
    <w:rsid w:val="00B405AA"/>
    <w:rsid w:val="00B40AEA"/>
    <w:rsid w:val="00B47356"/>
    <w:rsid w:val="00B536D8"/>
    <w:rsid w:val="00B56A6A"/>
    <w:rsid w:val="00B56A8F"/>
    <w:rsid w:val="00B61A33"/>
    <w:rsid w:val="00B63A16"/>
    <w:rsid w:val="00B643CD"/>
    <w:rsid w:val="00B7252F"/>
    <w:rsid w:val="00B7298B"/>
    <w:rsid w:val="00B73413"/>
    <w:rsid w:val="00B7364A"/>
    <w:rsid w:val="00B743D5"/>
    <w:rsid w:val="00B83C93"/>
    <w:rsid w:val="00B855D4"/>
    <w:rsid w:val="00B869D3"/>
    <w:rsid w:val="00B907B5"/>
    <w:rsid w:val="00B9109F"/>
    <w:rsid w:val="00B9124C"/>
    <w:rsid w:val="00B91BFB"/>
    <w:rsid w:val="00B92960"/>
    <w:rsid w:val="00B93A33"/>
    <w:rsid w:val="00B96139"/>
    <w:rsid w:val="00B96B85"/>
    <w:rsid w:val="00B96CB4"/>
    <w:rsid w:val="00BA0B3E"/>
    <w:rsid w:val="00BA4246"/>
    <w:rsid w:val="00BB7309"/>
    <w:rsid w:val="00BC5FF1"/>
    <w:rsid w:val="00BC6E41"/>
    <w:rsid w:val="00BD0402"/>
    <w:rsid w:val="00BD127A"/>
    <w:rsid w:val="00BD54D1"/>
    <w:rsid w:val="00BE4717"/>
    <w:rsid w:val="00BF5675"/>
    <w:rsid w:val="00BF5E70"/>
    <w:rsid w:val="00C014F9"/>
    <w:rsid w:val="00C021EC"/>
    <w:rsid w:val="00C05319"/>
    <w:rsid w:val="00C1114B"/>
    <w:rsid w:val="00C111C3"/>
    <w:rsid w:val="00C114E7"/>
    <w:rsid w:val="00C1564F"/>
    <w:rsid w:val="00C15A28"/>
    <w:rsid w:val="00C17C63"/>
    <w:rsid w:val="00C21B18"/>
    <w:rsid w:val="00C22EF9"/>
    <w:rsid w:val="00C239DA"/>
    <w:rsid w:val="00C36026"/>
    <w:rsid w:val="00C376B6"/>
    <w:rsid w:val="00C42F84"/>
    <w:rsid w:val="00C478C5"/>
    <w:rsid w:val="00C60C4A"/>
    <w:rsid w:val="00C61B42"/>
    <w:rsid w:val="00C632A2"/>
    <w:rsid w:val="00C638AB"/>
    <w:rsid w:val="00C64971"/>
    <w:rsid w:val="00C701D5"/>
    <w:rsid w:val="00C83B33"/>
    <w:rsid w:val="00C83CE4"/>
    <w:rsid w:val="00C83DB1"/>
    <w:rsid w:val="00C868EA"/>
    <w:rsid w:val="00C903FB"/>
    <w:rsid w:val="00C931B8"/>
    <w:rsid w:val="00C939C8"/>
    <w:rsid w:val="00C94CF1"/>
    <w:rsid w:val="00C969FE"/>
    <w:rsid w:val="00CA144C"/>
    <w:rsid w:val="00CA576B"/>
    <w:rsid w:val="00CB2128"/>
    <w:rsid w:val="00CB79CA"/>
    <w:rsid w:val="00CB7F55"/>
    <w:rsid w:val="00CC077A"/>
    <w:rsid w:val="00CC0A0C"/>
    <w:rsid w:val="00CC1699"/>
    <w:rsid w:val="00CC2D29"/>
    <w:rsid w:val="00CC6561"/>
    <w:rsid w:val="00CC6A8F"/>
    <w:rsid w:val="00CD7E5B"/>
    <w:rsid w:val="00CE79D0"/>
    <w:rsid w:val="00CF46A3"/>
    <w:rsid w:val="00CF51E7"/>
    <w:rsid w:val="00D0238D"/>
    <w:rsid w:val="00D02823"/>
    <w:rsid w:val="00D07739"/>
    <w:rsid w:val="00D12485"/>
    <w:rsid w:val="00D1387A"/>
    <w:rsid w:val="00D14EF7"/>
    <w:rsid w:val="00D17B14"/>
    <w:rsid w:val="00D20F88"/>
    <w:rsid w:val="00D22223"/>
    <w:rsid w:val="00D26B86"/>
    <w:rsid w:val="00D30070"/>
    <w:rsid w:val="00D31332"/>
    <w:rsid w:val="00D328D7"/>
    <w:rsid w:val="00D35304"/>
    <w:rsid w:val="00D36B17"/>
    <w:rsid w:val="00D44F4F"/>
    <w:rsid w:val="00D46D3E"/>
    <w:rsid w:val="00D47E23"/>
    <w:rsid w:val="00D51991"/>
    <w:rsid w:val="00D6759C"/>
    <w:rsid w:val="00D70AD7"/>
    <w:rsid w:val="00D71447"/>
    <w:rsid w:val="00D72F7E"/>
    <w:rsid w:val="00D75A42"/>
    <w:rsid w:val="00D91110"/>
    <w:rsid w:val="00D92CC7"/>
    <w:rsid w:val="00D95B84"/>
    <w:rsid w:val="00DA1E8C"/>
    <w:rsid w:val="00DA22BB"/>
    <w:rsid w:val="00DA2E90"/>
    <w:rsid w:val="00DA33CE"/>
    <w:rsid w:val="00DA4E41"/>
    <w:rsid w:val="00DA504E"/>
    <w:rsid w:val="00DA6407"/>
    <w:rsid w:val="00DC061E"/>
    <w:rsid w:val="00DC3156"/>
    <w:rsid w:val="00DC5D76"/>
    <w:rsid w:val="00DD1BF0"/>
    <w:rsid w:val="00DD2210"/>
    <w:rsid w:val="00DD406D"/>
    <w:rsid w:val="00DD4BD0"/>
    <w:rsid w:val="00DE1B4F"/>
    <w:rsid w:val="00DE20EB"/>
    <w:rsid w:val="00DE4F44"/>
    <w:rsid w:val="00DE6257"/>
    <w:rsid w:val="00DE627C"/>
    <w:rsid w:val="00DF0CCB"/>
    <w:rsid w:val="00DF68F2"/>
    <w:rsid w:val="00DF7103"/>
    <w:rsid w:val="00E01E1F"/>
    <w:rsid w:val="00E026D7"/>
    <w:rsid w:val="00E03ADE"/>
    <w:rsid w:val="00E11582"/>
    <w:rsid w:val="00E16617"/>
    <w:rsid w:val="00E1728B"/>
    <w:rsid w:val="00E21CFC"/>
    <w:rsid w:val="00E26B2F"/>
    <w:rsid w:val="00E31105"/>
    <w:rsid w:val="00E31791"/>
    <w:rsid w:val="00E375E1"/>
    <w:rsid w:val="00E41D95"/>
    <w:rsid w:val="00E467BF"/>
    <w:rsid w:val="00E47347"/>
    <w:rsid w:val="00E532E9"/>
    <w:rsid w:val="00E54DB8"/>
    <w:rsid w:val="00E65BDD"/>
    <w:rsid w:val="00E708D4"/>
    <w:rsid w:val="00E711FE"/>
    <w:rsid w:val="00E726C4"/>
    <w:rsid w:val="00E74F74"/>
    <w:rsid w:val="00E77270"/>
    <w:rsid w:val="00E82DE8"/>
    <w:rsid w:val="00E853EF"/>
    <w:rsid w:val="00E85C40"/>
    <w:rsid w:val="00E8698D"/>
    <w:rsid w:val="00E91F64"/>
    <w:rsid w:val="00EA4784"/>
    <w:rsid w:val="00EA504C"/>
    <w:rsid w:val="00EB1185"/>
    <w:rsid w:val="00EB4238"/>
    <w:rsid w:val="00EB70E4"/>
    <w:rsid w:val="00EC41E4"/>
    <w:rsid w:val="00EC79D9"/>
    <w:rsid w:val="00ED2ED6"/>
    <w:rsid w:val="00ED3A40"/>
    <w:rsid w:val="00EE14DF"/>
    <w:rsid w:val="00EE48A8"/>
    <w:rsid w:val="00EF0EEF"/>
    <w:rsid w:val="00EF107F"/>
    <w:rsid w:val="00F031BB"/>
    <w:rsid w:val="00F03718"/>
    <w:rsid w:val="00F1771F"/>
    <w:rsid w:val="00F2144E"/>
    <w:rsid w:val="00F240A9"/>
    <w:rsid w:val="00F25DBA"/>
    <w:rsid w:val="00F2717B"/>
    <w:rsid w:val="00F31717"/>
    <w:rsid w:val="00F3358B"/>
    <w:rsid w:val="00F37B14"/>
    <w:rsid w:val="00F450E4"/>
    <w:rsid w:val="00F45250"/>
    <w:rsid w:val="00F54063"/>
    <w:rsid w:val="00F60070"/>
    <w:rsid w:val="00F62C78"/>
    <w:rsid w:val="00F64FC3"/>
    <w:rsid w:val="00F66310"/>
    <w:rsid w:val="00F71AEB"/>
    <w:rsid w:val="00F73E0F"/>
    <w:rsid w:val="00F77770"/>
    <w:rsid w:val="00F82B0C"/>
    <w:rsid w:val="00F8422B"/>
    <w:rsid w:val="00F90A81"/>
    <w:rsid w:val="00F915AF"/>
    <w:rsid w:val="00F9376E"/>
    <w:rsid w:val="00FA0172"/>
    <w:rsid w:val="00FA0E53"/>
    <w:rsid w:val="00FA2BED"/>
    <w:rsid w:val="00FA5047"/>
    <w:rsid w:val="00FA57CD"/>
    <w:rsid w:val="00FA6A27"/>
    <w:rsid w:val="00FB31DA"/>
    <w:rsid w:val="00FB3702"/>
    <w:rsid w:val="00FC28E9"/>
    <w:rsid w:val="00FC398B"/>
    <w:rsid w:val="00FD14B3"/>
    <w:rsid w:val="00FD52DC"/>
    <w:rsid w:val="00FD603C"/>
    <w:rsid w:val="00FE09CF"/>
    <w:rsid w:val="00FE3000"/>
    <w:rsid w:val="00FE6656"/>
    <w:rsid w:val="00FF1F45"/>
    <w:rsid w:val="00FF2189"/>
    <w:rsid w:val="00FF22D1"/>
    <w:rsid w:val="00FF39C7"/>
    <w:rsid w:val="00FF4CCF"/>
    <w:rsid w:val="00FF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66420"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240"/>
      <w:outlineLvl w:val="0"/>
    </w:pPr>
    <w:rPr>
      <w:rFonts w:ascii="Arial" w:eastAsia="黑体" w:hAnsi="Arial"/>
      <w:bCs/>
      <w:kern w:val="44"/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tabs>
        <w:tab w:val="left" w:pos="525"/>
      </w:tabs>
      <w:outlineLvl w:val="1"/>
    </w:pPr>
    <w:rPr>
      <w:rFonts w:ascii="Arial" w:eastAsia="黑体" w:hAnsi="Arial" w:cs="Arial"/>
      <w:b/>
      <w:bCs/>
      <w:sz w:val="22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outlineLvl w:val="2"/>
    </w:pPr>
    <w:rPr>
      <w:rFonts w:cs="Arial"/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outlineLvl w:val="3"/>
    </w:pPr>
    <w:rPr>
      <w:rFonts w:ascii="Arial" w:eastAsia="黑体" w:hAnsi="Arial" w:cs="Arial"/>
      <w:bCs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pBdr>
        <w:top w:val="single" w:sz="4" w:space="1" w:color="auto"/>
      </w:pBd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10">
    <w:name w:val="toc 1"/>
    <w:basedOn w:val="a"/>
    <w:next w:val="a"/>
    <w:autoRedefine/>
    <w:uiPriority w:val="39"/>
    <w:rsid w:val="00D6759C"/>
    <w:pPr>
      <w:tabs>
        <w:tab w:val="right" w:leader="dot" w:pos="9061"/>
      </w:tabs>
    </w:pPr>
    <w:rPr>
      <w:b/>
    </w:rPr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paragraph" w:styleId="30">
    <w:name w:val="toc 3"/>
    <w:basedOn w:val="a"/>
    <w:next w:val="a"/>
    <w:autoRedefine/>
    <w:semiHidden/>
    <w:pPr>
      <w:ind w:leftChars="400" w:left="840"/>
    </w:pPr>
  </w:style>
  <w:style w:type="paragraph" w:styleId="40">
    <w:name w:val="toc 4"/>
    <w:basedOn w:val="a"/>
    <w:next w:val="a"/>
    <w:autoRedefine/>
    <w:semiHidden/>
    <w:pPr>
      <w:ind w:leftChars="600" w:left="1260"/>
    </w:pPr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0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character" w:styleId="a6">
    <w:name w:val="Hyperlink"/>
    <w:basedOn w:val="a0"/>
    <w:uiPriority w:val="99"/>
    <w:rPr>
      <w:color w:val="0000FF"/>
      <w:u w:val="single"/>
    </w:rPr>
  </w:style>
  <w:style w:type="character" w:customStyle="1" w:styleId="a7">
    <w:name w:val="已访问的超链接"/>
    <w:basedOn w:val="a0"/>
    <w:rPr>
      <w:color w:val="800080"/>
      <w:u w:val="single"/>
    </w:rPr>
  </w:style>
  <w:style w:type="paragraph" w:styleId="a8">
    <w:name w:val="Document Map"/>
    <w:basedOn w:val="a"/>
    <w:semiHidden/>
    <w:rsid w:val="00D20F88"/>
    <w:pPr>
      <w:shd w:val="clear" w:color="auto" w:fill="000080"/>
    </w:pPr>
  </w:style>
  <w:style w:type="table" w:styleId="a9">
    <w:name w:val="Table Grid"/>
    <w:basedOn w:val="a1"/>
    <w:rsid w:val="006F7609"/>
    <w:pPr>
      <w:widowControl w:val="0"/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annotation reference"/>
    <w:basedOn w:val="a0"/>
    <w:semiHidden/>
    <w:rsid w:val="00E03ADE"/>
    <w:rPr>
      <w:sz w:val="21"/>
      <w:szCs w:val="21"/>
    </w:rPr>
  </w:style>
  <w:style w:type="paragraph" w:styleId="ab">
    <w:name w:val="annotation text"/>
    <w:basedOn w:val="a"/>
    <w:semiHidden/>
    <w:rsid w:val="00E03ADE"/>
    <w:pPr>
      <w:jc w:val="left"/>
    </w:pPr>
  </w:style>
  <w:style w:type="paragraph" w:styleId="ac">
    <w:name w:val="annotation subject"/>
    <w:basedOn w:val="ab"/>
    <w:next w:val="ab"/>
    <w:semiHidden/>
    <w:rsid w:val="00E03ADE"/>
    <w:rPr>
      <w:b/>
      <w:bCs/>
    </w:rPr>
  </w:style>
  <w:style w:type="paragraph" w:styleId="ad">
    <w:name w:val="Balloon Text"/>
    <w:basedOn w:val="a"/>
    <w:semiHidden/>
    <w:rsid w:val="00E03ADE"/>
    <w:rPr>
      <w:sz w:val="18"/>
      <w:szCs w:val="18"/>
    </w:rPr>
  </w:style>
  <w:style w:type="paragraph" w:customStyle="1" w:styleId="Default">
    <w:name w:val="Default"/>
    <w:rsid w:val="0055119E"/>
    <w:pPr>
      <w:widowControl w:val="0"/>
      <w:autoSpaceDE w:val="0"/>
      <w:autoSpaceDN w:val="0"/>
      <w:adjustRightInd w:val="0"/>
    </w:pPr>
    <w:rPr>
      <w:rFonts w:ascii="Sim Sun" w:eastAsia="Sim Sun" w:cs="Sim Sun"/>
      <w:color w:val="000000"/>
      <w:sz w:val="24"/>
      <w:szCs w:val="24"/>
    </w:rPr>
  </w:style>
  <w:style w:type="paragraph" w:customStyle="1" w:styleId="yDD">
    <w:name w:val=".y..￡¨ê×DD....á.×.￡."/>
    <w:basedOn w:val="Default"/>
    <w:next w:val="Default"/>
    <w:rsid w:val="0055119E"/>
    <w:rPr>
      <w:rFonts w:cs="Times New Roman"/>
      <w:color w:val="auto"/>
    </w:rPr>
  </w:style>
  <w:style w:type="paragraph" w:customStyle="1" w:styleId="ae">
    <w:name w:val="关键词"/>
    <w:basedOn w:val="a"/>
    <w:rsid w:val="000D3E77"/>
    <w:pPr>
      <w:tabs>
        <w:tab w:val="left" w:pos="907"/>
      </w:tabs>
      <w:autoSpaceDE w:val="0"/>
      <w:autoSpaceDN w:val="0"/>
      <w:adjustRightInd w:val="0"/>
      <w:ind w:left="879" w:hanging="879"/>
    </w:pPr>
    <w:rPr>
      <w:kern w:val="0"/>
      <w:szCs w:val="21"/>
    </w:rPr>
  </w:style>
  <w:style w:type="paragraph" w:customStyle="1" w:styleId="af">
    <w:name w:val="摘要"/>
    <w:basedOn w:val="a"/>
    <w:rsid w:val="000D3E77"/>
    <w:pPr>
      <w:tabs>
        <w:tab w:val="left" w:pos="907"/>
      </w:tabs>
      <w:autoSpaceDE w:val="0"/>
      <w:autoSpaceDN w:val="0"/>
      <w:adjustRightInd w:val="0"/>
      <w:ind w:left="879" w:hanging="879"/>
    </w:pPr>
    <w:rPr>
      <w:kern w:val="0"/>
      <w:szCs w:val="21"/>
    </w:rPr>
  </w:style>
  <w:style w:type="paragraph" w:styleId="af0">
    <w:name w:val="Normal (Web)"/>
    <w:basedOn w:val="a"/>
    <w:rsid w:val="00572A9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styleId="af1">
    <w:name w:val="Strong"/>
    <w:basedOn w:val="a0"/>
    <w:uiPriority w:val="22"/>
    <w:qFormat/>
    <w:rsid w:val="000F5D10"/>
    <w:rPr>
      <w:b/>
      <w:bCs/>
    </w:rPr>
  </w:style>
  <w:style w:type="character" w:styleId="HTML">
    <w:name w:val="HTML Code"/>
    <w:basedOn w:val="a0"/>
    <w:rsid w:val="00E85C40"/>
    <w:rPr>
      <w:rFonts w:ascii="Courier New" w:eastAsia="宋体" w:hAnsi="Courier New" w:cs="Courier New" w:hint="default"/>
      <w:b/>
      <w:bCs/>
      <w:sz w:val="24"/>
      <w:szCs w:val="24"/>
    </w:rPr>
  </w:style>
  <w:style w:type="paragraph" w:styleId="af2">
    <w:name w:val="Date"/>
    <w:basedOn w:val="a"/>
    <w:next w:val="a"/>
    <w:link w:val="Char"/>
    <w:rsid w:val="003964E4"/>
    <w:pPr>
      <w:ind w:leftChars="2500" w:left="100"/>
    </w:pPr>
  </w:style>
  <w:style w:type="character" w:customStyle="1" w:styleId="Char">
    <w:name w:val="日期 Char"/>
    <w:basedOn w:val="a0"/>
    <w:link w:val="af2"/>
    <w:rsid w:val="003964E4"/>
    <w:rPr>
      <w:kern w:val="2"/>
      <w:sz w:val="21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7E51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rsid w:val="007E51AF"/>
    <w:rPr>
      <w:rFonts w:ascii="宋体" w:hAnsi="宋体" w:cs="宋体"/>
      <w:sz w:val="24"/>
      <w:szCs w:val="24"/>
    </w:rPr>
  </w:style>
  <w:style w:type="character" w:customStyle="1" w:styleId="gp">
    <w:name w:val="gp"/>
    <w:basedOn w:val="a0"/>
    <w:rsid w:val="007E51AF"/>
  </w:style>
  <w:style w:type="character" w:customStyle="1" w:styleId="k">
    <w:name w:val="k"/>
    <w:basedOn w:val="a0"/>
    <w:rsid w:val="007E51AF"/>
  </w:style>
  <w:style w:type="character" w:customStyle="1" w:styleId="o">
    <w:name w:val="o"/>
    <w:basedOn w:val="a0"/>
    <w:rsid w:val="00F915AF"/>
  </w:style>
  <w:style w:type="character" w:customStyle="1" w:styleId="no">
    <w:name w:val="no"/>
    <w:basedOn w:val="a0"/>
    <w:rsid w:val="00F915AF"/>
  </w:style>
  <w:style w:type="character" w:customStyle="1" w:styleId="s2">
    <w:name w:val="s2"/>
    <w:basedOn w:val="a0"/>
    <w:rsid w:val="002B01E8"/>
  </w:style>
  <w:style w:type="paragraph" w:styleId="af3">
    <w:name w:val="List Paragraph"/>
    <w:basedOn w:val="a"/>
    <w:uiPriority w:val="34"/>
    <w:qFormat/>
    <w:rsid w:val="00860C0C"/>
    <w:pPr>
      <w:ind w:firstLineChars="200" w:firstLine="420"/>
    </w:pPr>
  </w:style>
  <w:style w:type="character" w:styleId="af4">
    <w:name w:val="FollowedHyperlink"/>
    <w:basedOn w:val="a0"/>
    <w:rsid w:val="00581DF3"/>
    <w:rPr>
      <w:color w:val="800080" w:themeColor="followedHyperlink"/>
      <w:u w:val="single"/>
    </w:rPr>
  </w:style>
  <w:style w:type="character" w:styleId="af5">
    <w:name w:val="Intense Reference"/>
    <w:basedOn w:val="a0"/>
    <w:uiPriority w:val="32"/>
    <w:qFormat/>
    <w:rsid w:val="0029425D"/>
    <w:rPr>
      <w:b/>
      <w:bCs/>
      <w:smallCaps/>
      <w:color w:val="C0504D" w:themeColor="accent2"/>
      <w:spacing w:val="5"/>
      <w:u w:val="single"/>
    </w:rPr>
  </w:style>
  <w:style w:type="character" w:customStyle="1" w:styleId="1Char">
    <w:name w:val="标题 1 Char"/>
    <w:basedOn w:val="a0"/>
    <w:link w:val="1"/>
    <w:rsid w:val="00F9376E"/>
    <w:rPr>
      <w:rFonts w:ascii="Arial" w:eastAsia="黑体" w:hAnsi="Arial"/>
      <w:bCs/>
      <w:kern w:val="44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66420"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240"/>
      <w:outlineLvl w:val="0"/>
    </w:pPr>
    <w:rPr>
      <w:rFonts w:ascii="Arial" w:eastAsia="黑体" w:hAnsi="Arial"/>
      <w:bCs/>
      <w:kern w:val="44"/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tabs>
        <w:tab w:val="left" w:pos="525"/>
      </w:tabs>
      <w:outlineLvl w:val="1"/>
    </w:pPr>
    <w:rPr>
      <w:rFonts w:ascii="Arial" w:eastAsia="黑体" w:hAnsi="Arial" w:cs="Arial"/>
      <w:b/>
      <w:bCs/>
      <w:sz w:val="22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outlineLvl w:val="2"/>
    </w:pPr>
    <w:rPr>
      <w:rFonts w:cs="Arial"/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outlineLvl w:val="3"/>
    </w:pPr>
    <w:rPr>
      <w:rFonts w:ascii="Arial" w:eastAsia="黑体" w:hAnsi="Arial" w:cs="Arial"/>
      <w:bCs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pBdr>
        <w:top w:val="single" w:sz="4" w:space="1" w:color="auto"/>
      </w:pBd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10">
    <w:name w:val="toc 1"/>
    <w:basedOn w:val="a"/>
    <w:next w:val="a"/>
    <w:autoRedefine/>
    <w:uiPriority w:val="39"/>
    <w:rsid w:val="00D6759C"/>
    <w:pPr>
      <w:tabs>
        <w:tab w:val="right" w:leader="dot" w:pos="9061"/>
      </w:tabs>
    </w:pPr>
    <w:rPr>
      <w:b/>
    </w:rPr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paragraph" w:styleId="30">
    <w:name w:val="toc 3"/>
    <w:basedOn w:val="a"/>
    <w:next w:val="a"/>
    <w:autoRedefine/>
    <w:semiHidden/>
    <w:pPr>
      <w:ind w:leftChars="400" w:left="840"/>
    </w:pPr>
  </w:style>
  <w:style w:type="paragraph" w:styleId="40">
    <w:name w:val="toc 4"/>
    <w:basedOn w:val="a"/>
    <w:next w:val="a"/>
    <w:autoRedefine/>
    <w:semiHidden/>
    <w:pPr>
      <w:ind w:leftChars="600" w:left="1260"/>
    </w:pPr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0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character" w:styleId="a6">
    <w:name w:val="Hyperlink"/>
    <w:basedOn w:val="a0"/>
    <w:uiPriority w:val="99"/>
    <w:rPr>
      <w:color w:val="0000FF"/>
      <w:u w:val="single"/>
    </w:rPr>
  </w:style>
  <w:style w:type="character" w:customStyle="1" w:styleId="a7">
    <w:name w:val="已访问的超链接"/>
    <w:basedOn w:val="a0"/>
    <w:rPr>
      <w:color w:val="800080"/>
      <w:u w:val="single"/>
    </w:rPr>
  </w:style>
  <w:style w:type="paragraph" w:styleId="a8">
    <w:name w:val="Document Map"/>
    <w:basedOn w:val="a"/>
    <w:semiHidden/>
    <w:rsid w:val="00D20F88"/>
    <w:pPr>
      <w:shd w:val="clear" w:color="auto" w:fill="000080"/>
    </w:pPr>
  </w:style>
  <w:style w:type="table" w:styleId="a9">
    <w:name w:val="Table Grid"/>
    <w:basedOn w:val="a1"/>
    <w:rsid w:val="006F7609"/>
    <w:pPr>
      <w:widowControl w:val="0"/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annotation reference"/>
    <w:basedOn w:val="a0"/>
    <w:semiHidden/>
    <w:rsid w:val="00E03ADE"/>
    <w:rPr>
      <w:sz w:val="21"/>
      <w:szCs w:val="21"/>
    </w:rPr>
  </w:style>
  <w:style w:type="paragraph" w:styleId="ab">
    <w:name w:val="annotation text"/>
    <w:basedOn w:val="a"/>
    <w:semiHidden/>
    <w:rsid w:val="00E03ADE"/>
    <w:pPr>
      <w:jc w:val="left"/>
    </w:pPr>
  </w:style>
  <w:style w:type="paragraph" w:styleId="ac">
    <w:name w:val="annotation subject"/>
    <w:basedOn w:val="ab"/>
    <w:next w:val="ab"/>
    <w:semiHidden/>
    <w:rsid w:val="00E03ADE"/>
    <w:rPr>
      <w:b/>
      <w:bCs/>
    </w:rPr>
  </w:style>
  <w:style w:type="paragraph" w:styleId="ad">
    <w:name w:val="Balloon Text"/>
    <w:basedOn w:val="a"/>
    <w:semiHidden/>
    <w:rsid w:val="00E03ADE"/>
    <w:rPr>
      <w:sz w:val="18"/>
      <w:szCs w:val="18"/>
    </w:rPr>
  </w:style>
  <w:style w:type="paragraph" w:customStyle="1" w:styleId="Default">
    <w:name w:val="Default"/>
    <w:rsid w:val="0055119E"/>
    <w:pPr>
      <w:widowControl w:val="0"/>
      <w:autoSpaceDE w:val="0"/>
      <w:autoSpaceDN w:val="0"/>
      <w:adjustRightInd w:val="0"/>
    </w:pPr>
    <w:rPr>
      <w:rFonts w:ascii="Sim Sun" w:eastAsia="Sim Sun" w:cs="Sim Sun"/>
      <w:color w:val="000000"/>
      <w:sz w:val="24"/>
      <w:szCs w:val="24"/>
    </w:rPr>
  </w:style>
  <w:style w:type="paragraph" w:customStyle="1" w:styleId="yDD">
    <w:name w:val=".y..￡¨ê×DD....á.×.￡."/>
    <w:basedOn w:val="Default"/>
    <w:next w:val="Default"/>
    <w:rsid w:val="0055119E"/>
    <w:rPr>
      <w:rFonts w:cs="Times New Roman"/>
      <w:color w:val="auto"/>
    </w:rPr>
  </w:style>
  <w:style w:type="paragraph" w:customStyle="1" w:styleId="ae">
    <w:name w:val="关键词"/>
    <w:basedOn w:val="a"/>
    <w:rsid w:val="000D3E77"/>
    <w:pPr>
      <w:tabs>
        <w:tab w:val="left" w:pos="907"/>
      </w:tabs>
      <w:autoSpaceDE w:val="0"/>
      <w:autoSpaceDN w:val="0"/>
      <w:adjustRightInd w:val="0"/>
      <w:ind w:left="879" w:hanging="879"/>
    </w:pPr>
    <w:rPr>
      <w:kern w:val="0"/>
      <w:szCs w:val="21"/>
    </w:rPr>
  </w:style>
  <w:style w:type="paragraph" w:customStyle="1" w:styleId="af">
    <w:name w:val="摘要"/>
    <w:basedOn w:val="a"/>
    <w:rsid w:val="000D3E77"/>
    <w:pPr>
      <w:tabs>
        <w:tab w:val="left" w:pos="907"/>
      </w:tabs>
      <w:autoSpaceDE w:val="0"/>
      <w:autoSpaceDN w:val="0"/>
      <w:adjustRightInd w:val="0"/>
      <w:ind w:left="879" w:hanging="879"/>
    </w:pPr>
    <w:rPr>
      <w:kern w:val="0"/>
      <w:szCs w:val="21"/>
    </w:rPr>
  </w:style>
  <w:style w:type="paragraph" w:styleId="af0">
    <w:name w:val="Normal (Web)"/>
    <w:basedOn w:val="a"/>
    <w:rsid w:val="00572A9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styleId="af1">
    <w:name w:val="Strong"/>
    <w:basedOn w:val="a0"/>
    <w:uiPriority w:val="22"/>
    <w:qFormat/>
    <w:rsid w:val="000F5D10"/>
    <w:rPr>
      <w:b/>
      <w:bCs/>
    </w:rPr>
  </w:style>
  <w:style w:type="character" w:styleId="HTML">
    <w:name w:val="HTML Code"/>
    <w:basedOn w:val="a0"/>
    <w:rsid w:val="00E85C40"/>
    <w:rPr>
      <w:rFonts w:ascii="Courier New" w:eastAsia="宋体" w:hAnsi="Courier New" w:cs="Courier New" w:hint="default"/>
      <w:b/>
      <w:bCs/>
      <w:sz w:val="24"/>
      <w:szCs w:val="24"/>
    </w:rPr>
  </w:style>
  <w:style w:type="paragraph" w:styleId="af2">
    <w:name w:val="Date"/>
    <w:basedOn w:val="a"/>
    <w:next w:val="a"/>
    <w:link w:val="Char"/>
    <w:rsid w:val="003964E4"/>
    <w:pPr>
      <w:ind w:leftChars="2500" w:left="100"/>
    </w:pPr>
  </w:style>
  <w:style w:type="character" w:customStyle="1" w:styleId="Char">
    <w:name w:val="日期 Char"/>
    <w:basedOn w:val="a0"/>
    <w:link w:val="af2"/>
    <w:rsid w:val="003964E4"/>
    <w:rPr>
      <w:kern w:val="2"/>
      <w:sz w:val="21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7E51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rsid w:val="007E51AF"/>
    <w:rPr>
      <w:rFonts w:ascii="宋体" w:hAnsi="宋体" w:cs="宋体"/>
      <w:sz w:val="24"/>
      <w:szCs w:val="24"/>
    </w:rPr>
  </w:style>
  <w:style w:type="character" w:customStyle="1" w:styleId="gp">
    <w:name w:val="gp"/>
    <w:basedOn w:val="a0"/>
    <w:rsid w:val="007E51AF"/>
  </w:style>
  <w:style w:type="character" w:customStyle="1" w:styleId="k">
    <w:name w:val="k"/>
    <w:basedOn w:val="a0"/>
    <w:rsid w:val="007E51AF"/>
  </w:style>
  <w:style w:type="character" w:customStyle="1" w:styleId="o">
    <w:name w:val="o"/>
    <w:basedOn w:val="a0"/>
    <w:rsid w:val="00F915AF"/>
  </w:style>
  <w:style w:type="character" w:customStyle="1" w:styleId="no">
    <w:name w:val="no"/>
    <w:basedOn w:val="a0"/>
    <w:rsid w:val="00F915AF"/>
  </w:style>
  <w:style w:type="character" w:customStyle="1" w:styleId="s2">
    <w:name w:val="s2"/>
    <w:basedOn w:val="a0"/>
    <w:rsid w:val="002B01E8"/>
  </w:style>
  <w:style w:type="paragraph" w:styleId="af3">
    <w:name w:val="List Paragraph"/>
    <w:basedOn w:val="a"/>
    <w:uiPriority w:val="34"/>
    <w:qFormat/>
    <w:rsid w:val="00860C0C"/>
    <w:pPr>
      <w:ind w:firstLineChars="200" w:firstLine="420"/>
    </w:pPr>
  </w:style>
  <w:style w:type="character" w:styleId="af4">
    <w:name w:val="FollowedHyperlink"/>
    <w:basedOn w:val="a0"/>
    <w:rsid w:val="00581DF3"/>
    <w:rPr>
      <w:color w:val="800080" w:themeColor="followedHyperlink"/>
      <w:u w:val="single"/>
    </w:rPr>
  </w:style>
  <w:style w:type="character" w:styleId="af5">
    <w:name w:val="Intense Reference"/>
    <w:basedOn w:val="a0"/>
    <w:uiPriority w:val="32"/>
    <w:qFormat/>
    <w:rsid w:val="0029425D"/>
    <w:rPr>
      <w:b/>
      <w:bCs/>
      <w:smallCaps/>
      <w:color w:val="C0504D" w:themeColor="accent2"/>
      <w:spacing w:val="5"/>
      <w:u w:val="single"/>
    </w:rPr>
  </w:style>
  <w:style w:type="character" w:customStyle="1" w:styleId="1Char">
    <w:name w:val="标题 1 Char"/>
    <w:basedOn w:val="a0"/>
    <w:link w:val="1"/>
    <w:rsid w:val="00F9376E"/>
    <w:rPr>
      <w:rFonts w:ascii="Arial" w:eastAsia="黑体" w:hAnsi="Arial"/>
      <w:bCs/>
      <w:kern w:val="4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2890">
          <w:marLeft w:val="0"/>
          <w:marRight w:val="0"/>
          <w:marTop w:val="240"/>
          <w:marBottom w:val="240"/>
          <w:divBdr>
            <w:top w:val="single" w:sz="36" w:space="0" w:color="FFFFFF"/>
            <w:left w:val="single" w:sz="36" w:space="0" w:color="FFFFFF"/>
            <w:bottom w:val="single" w:sz="36" w:space="0" w:color="FFFFFF"/>
            <w:right w:val="single" w:sz="36" w:space="0" w:color="FFFFFF"/>
          </w:divBdr>
          <w:divsChild>
            <w:div w:id="1880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16317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5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565245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1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464080">
                          <w:marLeft w:val="0"/>
                          <w:marRight w:val="0"/>
                          <w:marTop w:val="0"/>
                          <w:marBottom w:val="9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34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2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15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40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46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9" w:color="F1C40F"/>
                                                <w:left w:val="none" w:sz="0" w:space="0" w:color="auto"/>
                                                <w:bottom w:val="single" w:sz="6" w:space="9" w:color="F1C40F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6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7478">
          <w:marLeft w:val="0"/>
          <w:marRight w:val="0"/>
          <w:marTop w:val="0"/>
          <w:marBottom w:val="9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80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8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93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6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822">
          <w:marLeft w:val="0"/>
          <w:marRight w:val="0"/>
          <w:marTop w:val="0"/>
          <w:marBottom w:val="9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6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64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98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4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2442">
          <w:marLeft w:val="0"/>
          <w:marRight w:val="0"/>
          <w:marTop w:val="0"/>
          <w:marBottom w:val="9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1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22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96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75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4445">
          <w:marLeft w:val="0"/>
          <w:marRight w:val="0"/>
          <w:marTop w:val="0"/>
          <w:marBottom w:val="10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0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44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3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7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70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3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798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3088">
              <w:marLeft w:val="0"/>
              <w:marRight w:val="0"/>
              <w:marTop w:val="0"/>
              <w:marBottom w:val="0"/>
              <w:divBdr>
                <w:top w:val="single" w:sz="6" w:space="0" w:color="B7B7B7"/>
                <w:left w:val="single" w:sz="6" w:space="0" w:color="B7B7B7"/>
                <w:bottom w:val="single" w:sz="6" w:space="0" w:color="B7B7B7"/>
                <w:right w:val="single" w:sz="6" w:space="0" w:color="B7B7B7"/>
              </w:divBdr>
              <w:divsChild>
                <w:div w:id="191955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6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2495">
          <w:marLeft w:val="0"/>
          <w:marRight w:val="0"/>
          <w:marTop w:val="240"/>
          <w:marBottom w:val="240"/>
          <w:divBdr>
            <w:top w:val="single" w:sz="36" w:space="0" w:color="FFFFFF"/>
            <w:left w:val="single" w:sz="36" w:space="0" w:color="FFFFFF"/>
            <w:bottom w:val="single" w:sz="36" w:space="0" w:color="FFFFFF"/>
            <w:right w:val="single" w:sz="36" w:space="0" w:color="FFFFFF"/>
          </w:divBdr>
          <w:divsChild>
            <w:div w:id="495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79612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93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005037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3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emf"/><Relationship Id="rId2" Type="http://schemas.openxmlformats.org/officeDocument/2006/relationships/numbering" Target="numbering.xml"/><Relationship Id="rId16" Type="http://schemas.openxmlformats.org/officeDocument/2006/relationships/hyperlink" Target="https://172.16.160.2/svn/test4jenkins/1234.x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oleObject" Target="embeddings/oleObject1.bin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emf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&#26700;&#38754;\IPD&#20132;&#20184;&#20214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4630F8-9A62-4FE6-BBC8-AC0DFECF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IPD交付件模板.dot</Template>
  <TotalTime>12990</TotalTime>
  <Pages>1</Pages>
  <Words>878</Words>
  <Characters>5008</Characters>
  <Application>Microsoft Office Word</Application>
  <DocSecurity>0</DocSecurity>
  <Lines>41</Lines>
  <Paragraphs>11</Paragraphs>
  <ScaleCrop>false</ScaleCrop>
  <Company>szkdc</Company>
  <LinksUpToDate>false</LinksUpToDate>
  <CharactersWithSpaces>5875</CharactersWithSpaces>
  <SharedDoc>false</SharedDoc>
  <HLinks>
    <vt:vector size="132" baseType="variant">
      <vt:variant>
        <vt:i4>3604534</vt:i4>
      </vt:variant>
      <vt:variant>
        <vt:i4>126</vt:i4>
      </vt:variant>
      <vt:variant>
        <vt:i4>0</vt:i4>
      </vt:variant>
      <vt:variant>
        <vt:i4>5</vt:i4>
      </vt:variant>
      <vt:variant>
        <vt:lpwstr>http://www.kernel.org/doc/Documentation/networking/bonding.txt</vt:lpwstr>
      </vt:variant>
      <vt:variant>
        <vt:lpwstr/>
      </vt:variant>
      <vt:variant>
        <vt:i4>4456514</vt:i4>
      </vt:variant>
      <vt:variant>
        <vt:i4>123</vt:i4>
      </vt:variant>
      <vt:variant>
        <vt:i4>0</vt:i4>
      </vt:variant>
      <vt:variant>
        <vt:i4>5</vt:i4>
      </vt:variant>
      <vt:variant>
        <vt:lpwstr>http://docs.redhat.com/docs/en-US/Red_Hat_Enterprise_Linux/6/html/Deployment_Guide/sec-Using_Channel_Bonding.html</vt:lpwstr>
      </vt:variant>
      <vt:variant>
        <vt:lpwstr>s3-modules-bonding-directives</vt:lpwstr>
      </vt:variant>
      <vt:variant>
        <vt:i4>1835071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_Toc328504481</vt:lpwstr>
      </vt:variant>
      <vt:variant>
        <vt:i4>1835071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_Toc328504480</vt:lpwstr>
      </vt:variant>
      <vt:variant>
        <vt:i4>1245247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_Toc328504479</vt:lpwstr>
      </vt:variant>
      <vt:variant>
        <vt:i4>1245247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_Toc328504478</vt:lpwstr>
      </vt:variant>
      <vt:variant>
        <vt:i4>1245247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_Toc328504477</vt:lpwstr>
      </vt:variant>
      <vt:variant>
        <vt:i4>1245247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_Toc328504476</vt:lpwstr>
      </vt:variant>
      <vt:variant>
        <vt:i4>1245247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_Toc328504475</vt:lpwstr>
      </vt:variant>
      <vt:variant>
        <vt:i4>1245247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_Toc328504474</vt:lpwstr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_Toc328504473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_Toc328504472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_Toc328504471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_Toc328504470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_Toc328504469</vt:lpwstr>
      </vt:variant>
      <vt:variant>
        <vt:i4>1179711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_Toc328504468</vt:lpwstr>
      </vt:variant>
      <vt:variant>
        <vt:i4>1179711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_Toc328504467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_Toc328504466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_Toc328504465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_Toc328504464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_Toc328504463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_Toc328504462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研发中心知识管理制度</dc:title>
  <dc:subject/>
  <dc:creator>guobo</dc:creator>
  <cp:keywords/>
  <dc:description/>
  <cp:lastModifiedBy>微软用户</cp:lastModifiedBy>
  <cp:revision>292</cp:revision>
  <dcterms:created xsi:type="dcterms:W3CDTF">2013-08-19T02:01:00Z</dcterms:created>
  <dcterms:modified xsi:type="dcterms:W3CDTF">2014-02-27T06:51:00Z</dcterms:modified>
</cp:coreProperties>
</file>